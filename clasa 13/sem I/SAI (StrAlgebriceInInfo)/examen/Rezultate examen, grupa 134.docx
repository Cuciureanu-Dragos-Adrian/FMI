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3D9" w:rsidRPr="007729AC" w:rsidRDefault="005773D9" w:rsidP="00F458DF">
      <w:pPr>
        <w:jc w:val="center"/>
        <w:rPr>
          <w:b/>
          <w:bCs/>
          <w:sz w:val="28"/>
          <w:szCs w:val="28"/>
          <w:lang w:val="ro-RO"/>
        </w:rPr>
      </w:pPr>
      <w:r w:rsidRPr="007729AC">
        <w:rPr>
          <w:b/>
          <w:bCs/>
          <w:sz w:val="28"/>
          <w:szCs w:val="28"/>
          <w:lang w:val="ro-RO"/>
        </w:rPr>
        <w:t>Rezultate Examen, Grupa 13</w:t>
      </w:r>
      <w:r>
        <w:rPr>
          <w:b/>
          <w:bCs/>
          <w:sz w:val="28"/>
          <w:szCs w:val="28"/>
          <w:lang w:val="ro-RO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8"/>
        <w:gridCol w:w="664"/>
        <w:gridCol w:w="596"/>
        <w:gridCol w:w="1260"/>
        <w:gridCol w:w="1080"/>
        <w:gridCol w:w="900"/>
        <w:gridCol w:w="720"/>
        <w:gridCol w:w="738"/>
      </w:tblGrid>
      <w:tr w:rsidR="005773D9" w:rsidRPr="007729AC" w:rsidTr="00E34882">
        <w:tc>
          <w:tcPr>
            <w:tcW w:w="2808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NUME şi PRENUME</w:t>
            </w:r>
          </w:p>
        </w:tc>
        <w:tc>
          <w:tcPr>
            <w:tcW w:w="664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 1 (</w:t>
            </w:r>
            <w:r>
              <w:rPr>
                <w:b/>
                <w:bCs/>
                <w:lang w:val="ro-RO"/>
              </w:rPr>
              <w:t>8</w:t>
            </w:r>
            <w:r w:rsidRPr="007729AC">
              <w:rPr>
                <w:b/>
                <w:bCs/>
                <w:lang w:val="ro-RO"/>
              </w:rPr>
              <w:t>p)</w:t>
            </w:r>
          </w:p>
        </w:tc>
        <w:tc>
          <w:tcPr>
            <w:tcW w:w="596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 2 (</w:t>
            </w:r>
            <w:r>
              <w:rPr>
                <w:b/>
                <w:bCs/>
                <w:lang w:val="ro-RO"/>
              </w:rPr>
              <w:t>8</w:t>
            </w:r>
            <w:r w:rsidRPr="007729AC">
              <w:rPr>
                <w:b/>
                <w:bCs/>
                <w:lang w:val="ro-RO"/>
              </w:rPr>
              <w:t>p)</w:t>
            </w:r>
          </w:p>
        </w:tc>
        <w:tc>
          <w:tcPr>
            <w:tcW w:w="1260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Activitate seminar (max.</w:t>
            </w:r>
            <w:r>
              <w:rPr>
                <w:b/>
                <w:bCs/>
                <w:lang w:val="ro-RO"/>
              </w:rPr>
              <w:t>4</w:t>
            </w:r>
            <w:r w:rsidRPr="007729AC">
              <w:rPr>
                <w:b/>
                <w:bCs/>
                <w:lang w:val="ro-RO"/>
              </w:rPr>
              <w:t>p)</w:t>
            </w:r>
          </w:p>
        </w:tc>
        <w:tc>
          <w:tcPr>
            <w:tcW w:w="1080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Total seminar</w:t>
            </w:r>
          </w:p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(max. 20p)</w:t>
            </w:r>
          </w:p>
        </w:tc>
        <w:tc>
          <w:tcPr>
            <w:tcW w:w="900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Exam. scris</w:t>
            </w:r>
          </w:p>
        </w:tc>
        <w:tc>
          <w:tcPr>
            <w:tcW w:w="720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Total</w:t>
            </w:r>
          </w:p>
        </w:tc>
        <w:tc>
          <w:tcPr>
            <w:tcW w:w="738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Nota finală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DE3F73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1. Apostol Adrian Gabriel</w:t>
            </w:r>
          </w:p>
        </w:tc>
        <w:tc>
          <w:tcPr>
            <w:tcW w:w="664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5773D9" w:rsidRPr="00A32FB1" w:rsidRDefault="005773D9" w:rsidP="00DE3F7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32FB1">
              <w:rPr>
                <w:b/>
                <w:bCs/>
                <w:color w:val="FF0000"/>
                <w:lang w:val="ro-RO"/>
              </w:rPr>
              <w:t>Exmatr.</w:t>
            </w:r>
          </w:p>
        </w:tc>
        <w:tc>
          <w:tcPr>
            <w:tcW w:w="1080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</w:t>
            </w:r>
          </w:p>
        </w:tc>
        <w:tc>
          <w:tcPr>
            <w:tcW w:w="720" w:type="dxa"/>
          </w:tcPr>
          <w:p w:rsidR="005773D9" w:rsidRPr="007729AC" w:rsidRDefault="005773D9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AA2FE4" w:rsidRDefault="005773D9" w:rsidP="00DE3F73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2. Baltatescu Delia Elena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50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61</w:t>
            </w:r>
          </w:p>
        </w:tc>
        <w:tc>
          <w:tcPr>
            <w:tcW w:w="738" w:type="dxa"/>
          </w:tcPr>
          <w:p w:rsidR="005773D9" w:rsidRPr="00AA2FE4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3. Boghiu Alexandra Adriana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12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61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4. Chelaru Paul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46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57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5. Ciurea Claudia Maria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5773D9" w:rsidRPr="00A32FB1" w:rsidRDefault="005773D9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32FB1">
              <w:rPr>
                <w:b/>
                <w:bCs/>
                <w:color w:val="FF0000"/>
                <w:lang w:val="ro-RO"/>
              </w:rPr>
              <w:t>Intr.studii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2E7A7B" w:rsidRDefault="005773D9" w:rsidP="00DB5009">
            <w:pPr>
              <w:spacing w:after="0" w:line="240" w:lineRule="auto"/>
              <w:rPr>
                <w:b/>
                <w:bCs/>
                <w:color w:val="00FF00"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6. Cristea Stefania Alexandra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10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62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72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7. Cruceanu Calin Ionut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10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49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59</w:t>
            </w:r>
          </w:p>
        </w:tc>
        <w:tc>
          <w:tcPr>
            <w:tcW w:w="738" w:type="dxa"/>
          </w:tcPr>
          <w:p w:rsidR="005773D9" w:rsidRPr="00562ADE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8. Culea Ionel Alexandru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53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61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9. Ghiuzan Edward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47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58</w:t>
            </w:r>
          </w:p>
        </w:tc>
        <w:tc>
          <w:tcPr>
            <w:tcW w:w="738" w:type="dxa"/>
          </w:tcPr>
          <w:p w:rsidR="005773D9" w:rsidRPr="006F238B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 xml:space="preserve">10. Hodoroaba Stefan 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</w:t>
            </w:r>
          </w:p>
        </w:tc>
        <w:tc>
          <w:tcPr>
            <w:tcW w:w="900" w:type="dxa"/>
          </w:tcPr>
          <w:p w:rsidR="005773D9" w:rsidRPr="003F386B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color w:val="00FF00"/>
                <w:lang w:val="ro-RO"/>
              </w:rPr>
              <w:t xml:space="preserve">    </w:t>
            </w:r>
            <w:r w:rsidRPr="003F386B">
              <w:rPr>
                <w:b/>
                <w:bCs/>
                <w:lang w:val="ro-RO"/>
              </w:rPr>
              <w:t xml:space="preserve"> 45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54</w:t>
            </w:r>
          </w:p>
        </w:tc>
        <w:tc>
          <w:tcPr>
            <w:tcW w:w="738" w:type="dxa"/>
          </w:tcPr>
          <w:p w:rsidR="005773D9" w:rsidRPr="00185337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11. Lacatus Catalin Petru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13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60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12. Lazar Mihai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58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38" w:type="dxa"/>
          </w:tcPr>
          <w:p w:rsidR="005773D9" w:rsidRPr="00D81A15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D81A15"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13. Maierean Ruxandra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5773D9" w:rsidRPr="00A32FB1" w:rsidRDefault="005773D9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32FB1">
              <w:rPr>
                <w:b/>
                <w:bCs/>
                <w:color w:val="FF0000"/>
                <w:lang w:val="ro-RO"/>
              </w:rPr>
              <w:t>Intr.studii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14. Miciunescu Tudor Andrei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50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61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color w:val="000000"/>
                <w:lang w:val="ro-RO"/>
              </w:rPr>
            </w:pPr>
            <w:r>
              <w:rPr>
                <w:bCs/>
                <w:color w:val="000000"/>
                <w:lang w:val="ro-RO"/>
              </w:rPr>
              <w:t>15. Mirea Oana Gabriela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55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63</w:t>
            </w:r>
          </w:p>
        </w:tc>
        <w:tc>
          <w:tcPr>
            <w:tcW w:w="738" w:type="dxa"/>
          </w:tcPr>
          <w:p w:rsidR="005773D9" w:rsidRPr="0008138B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16. Murgu Diana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14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46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60</w:t>
            </w:r>
          </w:p>
        </w:tc>
        <w:tc>
          <w:tcPr>
            <w:tcW w:w="738" w:type="dxa"/>
          </w:tcPr>
          <w:p w:rsidR="005773D9" w:rsidRPr="003F462F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17. Neagu Anastasia Elena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5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13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63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76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 xml:space="preserve">18. Niculae Tiberiu 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794D74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3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13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46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59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19. Podariu Flavia Maria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11</w:t>
            </w: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49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60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20. Popescu Mircea</w:t>
            </w:r>
          </w:p>
        </w:tc>
        <w:tc>
          <w:tcPr>
            <w:tcW w:w="664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-</w:t>
            </w:r>
          </w:p>
        </w:tc>
        <w:tc>
          <w:tcPr>
            <w:tcW w:w="596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-</w:t>
            </w:r>
          </w:p>
        </w:tc>
        <w:tc>
          <w:tcPr>
            <w:tcW w:w="126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  -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-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45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38" w:type="dxa"/>
          </w:tcPr>
          <w:p w:rsidR="005773D9" w:rsidRPr="00675AE6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21. Roscoiu Tudor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-</w:t>
            </w:r>
          </w:p>
        </w:tc>
        <w:tc>
          <w:tcPr>
            <w:tcW w:w="1260" w:type="dxa"/>
          </w:tcPr>
          <w:p w:rsidR="005773D9" w:rsidRPr="00A32FB1" w:rsidRDefault="005773D9" w:rsidP="00DB5009">
            <w:pPr>
              <w:spacing w:after="0" w:line="240" w:lineRule="auto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</w:t>
            </w:r>
            <w:r w:rsidRPr="00A32FB1">
              <w:rPr>
                <w:b/>
                <w:bCs/>
                <w:color w:val="FF0000"/>
                <w:lang w:val="ro-RO"/>
              </w:rPr>
              <w:t>retras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-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-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BC55C8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 w:rsidRPr="00BC55C8">
              <w:rPr>
                <w:bCs/>
                <w:lang w:val="ro-RO"/>
              </w:rPr>
              <w:t>22.</w:t>
            </w:r>
            <w:r>
              <w:rPr>
                <w:bCs/>
                <w:lang w:val="ro-RO"/>
              </w:rPr>
              <w:t xml:space="preserve"> </w:t>
            </w:r>
            <w:r w:rsidRPr="00BC55C8">
              <w:rPr>
                <w:bCs/>
                <w:lang w:val="ro-RO"/>
              </w:rPr>
              <w:t>Sofei Andrei Adrian</w:t>
            </w:r>
          </w:p>
        </w:tc>
        <w:tc>
          <w:tcPr>
            <w:tcW w:w="664" w:type="dxa"/>
          </w:tcPr>
          <w:p w:rsidR="005773D9" w:rsidRPr="00000D4F" w:rsidRDefault="005773D9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000D4F" w:rsidRDefault="005773D9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8D6915" w:rsidRDefault="005773D9" w:rsidP="00DB5009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color w:val="FF0000"/>
                <w:lang w:val="ro-RO"/>
              </w:rPr>
              <w:t xml:space="preserve">         </w:t>
            </w:r>
            <w:r w:rsidRPr="008D6915">
              <w:rPr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5773D9" w:rsidRPr="00000D4F" w:rsidRDefault="005773D9" w:rsidP="00DB5009">
            <w:pPr>
              <w:spacing w:after="0" w:line="240" w:lineRule="auto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 xml:space="preserve">       14</w:t>
            </w:r>
          </w:p>
        </w:tc>
        <w:tc>
          <w:tcPr>
            <w:tcW w:w="900" w:type="dxa"/>
          </w:tcPr>
          <w:p w:rsidR="005773D9" w:rsidRPr="00000D4F" w:rsidRDefault="005773D9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72</w:t>
            </w:r>
          </w:p>
        </w:tc>
        <w:tc>
          <w:tcPr>
            <w:tcW w:w="720" w:type="dxa"/>
          </w:tcPr>
          <w:p w:rsidR="005773D9" w:rsidRPr="00000D4F" w:rsidRDefault="005773D9" w:rsidP="00D81A15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86</w:t>
            </w:r>
          </w:p>
        </w:tc>
        <w:tc>
          <w:tcPr>
            <w:tcW w:w="738" w:type="dxa"/>
          </w:tcPr>
          <w:p w:rsidR="005773D9" w:rsidRPr="00D81A15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D81A15"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5773D9" w:rsidRPr="007729AC" w:rsidTr="00E34882">
        <w:trPr>
          <w:trHeight w:val="269"/>
        </w:trPr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23. Sora Andreea Ioana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  4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14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77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91</w:t>
            </w: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24. Tufa Liliana Ionela</w:t>
            </w: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 8</w:t>
            </w: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51</w:t>
            </w: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59</w:t>
            </w:r>
          </w:p>
        </w:tc>
        <w:tc>
          <w:tcPr>
            <w:tcW w:w="738" w:type="dxa"/>
          </w:tcPr>
          <w:p w:rsidR="005773D9" w:rsidRPr="00AB316A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E43646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2567C6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8E33AF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2567C6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2567C6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2567C6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2567C6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D81A15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2567C6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5773D9" w:rsidRPr="007729AC" w:rsidTr="00E34882">
        <w:tc>
          <w:tcPr>
            <w:tcW w:w="2808" w:type="dxa"/>
          </w:tcPr>
          <w:p w:rsidR="005773D9" w:rsidRPr="007729AC" w:rsidRDefault="005773D9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5773D9" w:rsidRPr="007729AC" w:rsidRDefault="005773D9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</w:tbl>
    <w:p w:rsidR="005773D9" w:rsidRPr="007729AC" w:rsidRDefault="005773D9" w:rsidP="00E34882">
      <w:pPr>
        <w:rPr>
          <w:b/>
          <w:bCs/>
          <w:sz w:val="28"/>
          <w:szCs w:val="28"/>
          <w:lang w:val="ro-RO"/>
        </w:rPr>
      </w:pPr>
    </w:p>
    <w:sectPr w:rsidR="005773D9" w:rsidRPr="007729AC" w:rsidSect="0034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4BC7"/>
    <w:multiLevelType w:val="hybridMultilevel"/>
    <w:tmpl w:val="7FC40C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3E51BC1"/>
    <w:multiLevelType w:val="hybridMultilevel"/>
    <w:tmpl w:val="E2D2182E"/>
    <w:lvl w:ilvl="0" w:tplc="C5CA558A">
      <w:start w:val="3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A22FAD"/>
    <w:multiLevelType w:val="hybridMultilevel"/>
    <w:tmpl w:val="969C624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076334B"/>
    <w:multiLevelType w:val="hybridMultilevel"/>
    <w:tmpl w:val="B6E03028"/>
    <w:lvl w:ilvl="0" w:tplc="32B2503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D06B1"/>
    <w:multiLevelType w:val="hybridMultilevel"/>
    <w:tmpl w:val="E12E39A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AE76A5D"/>
    <w:multiLevelType w:val="hybridMultilevel"/>
    <w:tmpl w:val="89865A8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7D532170"/>
    <w:multiLevelType w:val="hybridMultilevel"/>
    <w:tmpl w:val="AF36385C"/>
    <w:lvl w:ilvl="0" w:tplc="89EE145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734D"/>
    <w:rsid w:val="00000D4F"/>
    <w:rsid w:val="00005E58"/>
    <w:rsid w:val="000060A9"/>
    <w:rsid w:val="00010F94"/>
    <w:rsid w:val="0001660B"/>
    <w:rsid w:val="00023E5E"/>
    <w:rsid w:val="00027C59"/>
    <w:rsid w:val="00036C9E"/>
    <w:rsid w:val="000372A4"/>
    <w:rsid w:val="0006734D"/>
    <w:rsid w:val="00071E18"/>
    <w:rsid w:val="00077DFF"/>
    <w:rsid w:val="0008138B"/>
    <w:rsid w:val="00081A08"/>
    <w:rsid w:val="00083625"/>
    <w:rsid w:val="00090BF5"/>
    <w:rsid w:val="0009162C"/>
    <w:rsid w:val="000A44DA"/>
    <w:rsid w:val="000B1013"/>
    <w:rsid w:val="000B562A"/>
    <w:rsid w:val="000D120C"/>
    <w:rsid w:val="000D13F1"/>
    <w:rsid w:val="000E2015"/>
    <w:rsid w:val="00101ED4"/>
    <w:rsid w:val="0011078B"/>
    <w:rsid w:val="0012565D"/>
    <w:rsid w:val="00126544"/>
    <w:rsid w:val="00130B8F"/>
    <w:rsid w:val="00131DA1"/>
    <w:rsid w:val="0013470A"/>
    <w:rsid w:val="0015232C"/>
    <w:rsid w:val="0015290F"/>
    <w:rsid w:val="00154F99"/>
    <w:rsid w:val="0017616C"/>
    <w:rsid w:val="0017735D"/>
    <w:rsid w:val="0017776C"/>
    <w:rsid w:val="00181D10"/>
    <w:rsid w:val="00182129"/>
    <w:rsid w:val="00185337"/>
    <w:rsid w:val="00185647"/>
    <w:rsid w:val="00191BC7"/>
    <w:rsid w:val="001A1D9D"/>
    <w:rsid w:val="001A1E8C"/>
    <w:rsid w:val="001A7D31"/>
    <w:rsid w:val="001D55C4"/>
    <w:rsid w:val="001E37B4"/>
    <w:rsid w:val="001F640A"/>
    <w:rsid w:val="001F7731"/>
    <w:rsid w:val="00216010"/>
    <w:rsid w:val="002267C7"/>
    <w:rsid w:val="00231C1A"/>
    <w:rsid w:val="00233898"/>
    <w:rsid w:val="00246D9C"/>
    <w:rsid w:val="00251D65"/>
    <w:rsid w:val="002567C6"/>
    <w:rsid w:val="0026199B"/>
    <w:rsid w:val="00267E4F"/>
    <w:rsid w:val="00273404"/>
    <w:rsid w:val="00282773"/>
    <w:rsid w:val="002835EF"/>
    <w:rsid w:val="002877CB"/>
    <w:rsid w:val="002A2ED7"/>
    <w:rsid w:val="002B6E68"/>
    <w:rsid w:val="002C0E01"/>
    <w:rsid w:val="002C3B6A"/>
    <w:rsid w:val="002C69FA"/>
    <w:rsid w:val="002C7E22"/>
    <w:rsid w:val="002D1660"/>
    <w:rsid w:val="002E7A7B"/>
    <w:rsid w:val="002F51C5"/>
    <w:rsid w:val="00300E4B"/>
    <w:rsid w:val="00301CC0"/>
    <w:rsid w:val="00305520"/>
    <w:rsid w:val="00311296"/>
    <w:rsid w:val="003119AB"/>
    <w:rsid w:val="0031548C"/>
    <w:rsid w:val="0032215F"/>
    <w:rsid w:val="00323AC5"/>
    <w:rsid w:val="00326BC1"/>
    <w:rsid w:val="00341CB9"/>
    <w:rsid w:val="00343015"/>
    <w:rsid w:val="00350405"/>
    <w:rsid w:val="003670AD"/>
    <w:rsid w:val="003709DB"/>
    <w:rsid w:val="003719F9"/>
    <w:rsid w:val="003767CB"/>
    <w:rsid w:val="003873D7"/>
    <w:rsid w:val="00390131"/>
    <w:rsid w:val="00396343"/>
    <w:rsid w:val="003A1E35"/>
    <w:rsid w:val="003A1F70"/>
    <w:rsid w:val="003B4140"/>
    <w:rsid w:val="003B41A5"/>
    <w:rsid w:val="003B6B11"/>
    <w:rsid w:val="003B7C86"/>
    <w:rsid w:val="003C2A04"/>
    <w:rsid w:val="003C2FAF"/>
    <w:rsid w:val="003C333E"/>
    <w:rsid w:val="003F2CDC"/>
    <w:rsid w:val="003F316B"/>
    <w:rsid w:val="003F386B"/>
    <w:rsid w:val="003F462F"/>
    <w:rsid w:val="00407F92"/>
    <w:rsid w:val="004311BC"/>
    <w:rsid w:val="004330C5"/>
    <w:rsid w:val="0046217B"/>
    <w:rsid w:val="0047183F"/>
    <w:rsid w:val="00471B4B"/>
    <w:rsid w:val="00475E53"/>
    <w:rsid w:val="00482A18"/>
    <w:rsid w:val="0048642D"/>
    <w:rsid w:val="004877FA"/>
    <w:rsid w:val="004A7A56"/>
    <w:rsid w:val="004B23E7"/>
    <w:rsid w:val="004B3B52"/>
    <w:rsid w:val="004E30EF"/>
    <w:rsid w:val="004E6EBF"/>
    <w:rsid w:val="004F0339"/>
    <w:rsid w:val="00503D13"/>
    <w:rsid w:val="00505B96"/>
    <w:rsid w:val="005078B9"/>
    <w:rsid w:val="0051667F"/>
    <w:rsid w:val="0053097A"/>
    <w:rsid w:val="00531B65"/>
    <w:rsid w:val="0053734D"/>
    <w:rsid w:val="00547DA6"/>
    <w:rsid w:val="005501D0"/>
    <w:rsid w:val="00550829"/>
    <w:rsid w:val="00555356"/>
    <w:rsid w:val="00557B5B"/>
    <w:rsid w:val="00562ADE"/>
    <w:rsid w:val="00566399"/>
    <w:rsid w:val="0057227C"/>
    <w:rsid w:val="00572644"/>
    <w:rsid w:val="00573E8B"/>
    <w:rsid w:val="005750C4"/>
    <w:rsid w:val="005773D9"/>
    <w:rsid w:val="005803ED"/>
    <w:rsid w:val="00586CF1"/>
    <w:rsid w:val="00590734"/>
    <w:rsid w:val="005919E9"/>
    <w:rsid w:val="00591F39"/>
    <w:rsid w:val="005930C4"/>
    <w:rsid w:val="005932DB"/>
    <w:rsid w:val="005A6142"/>
    <w:rsid w:val="005A65D0"/>
    <w:rsid w:val="005C22C7"/>
    <w:rsid w:val="005D0B6C"/>
    <w:rsid w:val="005D60CC"/>
    <w:rsid w:val="005D6236"/>
    <w:rsid w:val="005E0670"/>
    <w:rsid w:val="005E0A6F"/>
    <w:rsid w:val="005E62EA"/>
    <w:rsid w:val="005F3D91"/>
    <w:rsid w:val="005F5FE9"/>
    <w:rsid w:val="00600C04"/>
    <w:rsid w:val="0060188A"/>
    <w:rsid w:val="006141D0"/>
    <w:rsid w:val="006171AF"/>
    <w:rsid w:val="006232B1"/>
    <w:rsid w:val="00624CAE"/>
    <w:rsid w:val="00626E8B"/>
    <w:rsid w:val="00634A1B"/>
    <w:rsid w:val="006371C5"/>
    <w:rsid w:val="00646C9A"/>
    <w:rsid w:val="006513EC"/>
    <w:rsid w:val="006629B3"/>
    <w:rsid w:val="00662AC3"/>
    <w:rsid w:val="00663F9D"/>
    <w:rsid w:val="00675AE6"/>
    <w:rsid w:val="006805EC"/>
    <w:rsid w:val="00681660"/>
    <w:rsid w:val="00683CF5"/>
    <w:rsid w:val="00686222"/>
    <w:rsid w:val="0069522A"/>
    <w:rsid w:val="006A5C8D"/>
    <w:rsid w:val="006C041B"/>
    <w:rsid w:val="006D764F"/>
    <w:rsid w:val="006E46F3"/>
    <w:rsid w:val="006F238B"/>
    <w:rsid w:val="00703CE2"/>
    <w:rsid w:val="00705E6F"/>
    <w:rsid w:val="0070609E"/>
    <w:rsid w:val="00721C8E"/>
    <w:rsid w:val="00723213"/>
    <w:rsid w:val="00726A65"/>
    <w:rsid w:val="00730149"/>
    <w:rsid w:val="00732387"/>
    <w:rsid w:val="00733CE5"/>
    <w:rsid w:val="00734FE5"/>
    <w:rsid w:val="00741D0F"/>
    <w:rsid w:val="00742709"/>
    <w:rsid w:val="00763922"/>
    <w:rsid w:val="00770E71"/>
    <w:rsid w:val="007729AC"/>
    <w:rsid w:val="007800FB"/>
    <w:rsid w:val="007829AD"/>
    <w:rsid w:val="007871A6"/>
    <w:rsid w:val="0079356E"/>
    <w:rsid w:val="00794D74"/>
    <w:rsid w:val="00796707"/>
    <w:rsid w:val="007A00CD"/>
    <w:rsid w:val="007A6485"/>
    <w:rsid w:val="007B644C"/>
    <w:rsid w:val="007B6E58"/>
    <w:rsid w:val="007D145F"/>
    <w:rsid w:val="007E03BE"/>
    <w:rsid w:val="007E3371"/>
    <w:rsid w:val="007E4AC8"/>
    <w:rsid w:val="007E7E58"/>
    <w:rsid w:val="007F5B7F"/>
    <w:rsid w:val="00820A88"/>
    <w:rsid w:val="00820D8B"/>
    <w:rsid w:val="008235A0"/>
    <w:rsid w:val="00832F02"/>
    <w:rsid w:val="00845CD6"/>
    <w:rsid w:val="008519EB"/>
    <w:rsid w:val="00871E3E"/>
    <w:rsid w:val="00874BFA"/>
    <w:rsid w:val="0087503E"/>
    <w:rsid w:val="008768B7"/>
    <w:rsid w:val="00885205"/>
    <w:rsid w:val="00895D27"/>
    <w:rsid w:val="008A61FF"/>
    <w:rsid w:val="008B1C12"/>
    <w:rsid w:val="008D6915"/>
    <w:rsid w:val="008E33AF"/>
    <w:rsid w:val="008F2F51"/>
    <w:rsid w:val="009217A4"/>
    <w:rsid w:val="00926ADE"/>
    <w:rsid w:val="00933602"/>
    <w:rsid w:val="00934A4B"/>
    <w:rsid w:val="00946F85"/>
    <w:rsid w:val="00950931"/>
    <w:rsid w:val="00954978"/>
    <w:rsid w:val="00966E58"/>
    <w:rsid w:val="0097461D"/>
    <w:rsid w:val="00974859"/>
    <w:rsid w:val="0098742B"/>
    <w:rsid w:val="009B00BE"/>
    <w:rsid w:val="009B5578"/>
    <w:rsid w:val="009C5218"/>
    <w:rsid w:val="009C5AF6"/>
    <w:rsid w:val="009C61F8"/>
    <w:rsid w:val="009E4E77"/>
    <w:rsid w:val="009F24A4"/>
    <w:rsid w:val="00A04740"/>
    <w:rsid w:val="00A32FB1"/>
    <w:rsid w:val="00A42401"/>
    <w:rsid w:val="00A42BE9"/>
    <w:rsid w:val="00A435FD"/>
    <w:rsid w:val="00A51CF5"/>
    <w:rsid w:val="00A52E65"/>
    <w:rsid w:val="00A62374"/>
    <w:rsid w:val="00A71FA3"/>
    <w:rsid w:val="00A856F4"/>
    <w:rsid w:val="00A90113"/>
    <w:rsid w:val="00A92A0E"/>
    <w:rsid w:val="00AA2FE4"/>
    <w:rsid w:val="00AA590D"/>
    <w:rsid w:val="00AA7BB1"/>
    <w:rsid w:val="00AB1464"/>
    <w:rsid w:val="00AB316A"/>
    <w:rsid w:val="00AB7929"/>
    <w:rsid w:val="00AC4D46"/>
    <w:rsid w:val="00AF5DFF"/>
    <w:rsid w:val="00AF78FB"/>
    <w:rsid w:val="00B07C82"/>
    <w:rsid w:val="00B11C0F"/>
    <w:rsid w:val="00B31DB3"/>
    <w:rsid w:val="00B40D20"/>
    <w:rsid w:val="00B638A3"/>
    <w:rsid w:val="00B64263"/>
    <w:rsid w:val="00B65EB8"/>
    <w:rsid w:val="00B6695B"/>
    <w:rsid w:val="00B73809"/>
    <w:rsid w:val="00B740DD"/>
    <w:rsid w:val="00B872B7"/>
    <w:rsid w:val="00B95197"/>
    <w:rsid w:val="00B96B55"/>
    <w:rsid w:val="00BA05B0"/>
    <w:rsid w:val="00BA107F"/>
    <w:rsid w:val="00BA33CA"/>
    <w:rsid w:val="00BA3EBC"/>
    <w:rsid w:val="00BB6CCC"/>
    <w:rsid w:val="00BB7FE9"/>
    <w:rsid w:val="00BC007F"/>
    <w:rsid w:val="00BC3F4E"/>
    <w:rsid w:val="00BC55C8"/>
    <w:rsid w:val="00C04AF0"/>
    <w:rsid w:val="00C1185B"/>
    <w:rsid w:val="00C134DA"/>
    <w:rsid w:val="00C212D3"/>
    <w:rsid w:val="00C228CE"/>
    <w:rsid w:val="00C369D5"/>
    <w:rsid w:val="00C41A22"/>
    <w:rsid w:val="00C52BDA"/>
    <w:rsid w:val="00C53AA4"/>
    <w:rsid w:val="00C559BE"/>
    <w:rsid w:val="00C64DCC"/>
    <w:rsid w:val="00CA00CC"/>
    <w:rsid w:val="00CA0E28"/>
    <w:rsid w:val="00CA33C7"/>
    <w:rsid w:val="00CB3916"/>
    <w:rsid w:val="00CD39F3"/>
    <w:rsid w:val="00CE084A"/>
    <w:rsid w:val="00CF0EC7"/>
    <w:rsid w:val="00CF2DE8"/>
    <w:rsid w:val="00CF3858"/>
    <w:rsid w:val="00D00D2B"/>
    <w:rsid w:val="00D01AA0"/>
    <w:rsid w:val="00D47073"/>
    <w:rsid w:val="00D554DD"/>
    <w:rsid w:val="00D56BC1"/>
    <w:rsid w:val="00D56EA9"/>
    <w:rsid w:val="00D63860"/>
    <w:rsid w:val="00D66E01"/>
    <w:rsid w:val="00D762FA"/>
    <w:rsid w:val="00D81A15"/>
    <w:rsid w:val="00D82B97"/>
    <w:rsid w:val="00D82ECD"/>
    <w:rsid w:val="00D94249"/>
    <w:rsid w:val="00D96462"/>
    <w:rsid w:val="00DB5009"/>
    <w:rsid w:val="00DB6341"/>
    <w:rsid w:val="00DB7AA5"/>
    <w:rsid w:val="00DC330A"/>
    <w:rsid w:val="00DD2507"/>
    <w:rsid w:val="00DD5245"/>
    <w:rsid w:val="00DE3F73"/>
    <w:rsid w:val="00DF1AA7"/>
    <w:rsid w:val="00DF1B49"/>
    <w:rsid w:val="00DF58DD"/>
    <w:rsid w:val="00E0645D"/>
    <w:rsid w:val="00E137B8"/>
    <w:rsid w:val="00E138B8"/>
    <w:rsid w:val="00E14076"/>
    <w:rsid w:val="00E21200"/>
    <w:rsid w:val="00E25D9C"/>
    <w:rsid w:val="00E26ADB"/>
    <w:rsid w:val="00E30BFE"/>
    <w:rsid w:val="00E34882"/>
    <w:rsid w:val="00E40422"/>
    <w:rsid w:val="00E43646"/>
    <w:rsid w:val="00E44FE5"/>
    <w:rsid w:val="00E632C1"/>
    <w:rsid w:val="00E72C20"/>
    <w:rsid w:val="00E92000"/>
    <w:rsid w:val="00ED003C"/>
    <w:rsid w:val="00ED4C24"/>
    <w:rsid w:val="00ED7C32"/>
    <w:rsid w:val="00EE088C"/>
    <w:rsid w:val="00EE6A19"/>
    <w:rsid w:val="00EF458F"/>
    <w:rsid w:val="00F0279A"/>
    <w:rsid w:val="00F27814"/>
    <w:rsid w:val="00F458DF"/>
    <w:rsid w:val="00F516BF"/>
    <w:rsid w:val="00F530E4"/>
    <w:rsid w:val="00F60904"/>
    <w:rsid w:val="00F64568"/>
    <w:rsid w:val="00F7034B"/>
    <w:rsid w:val="00F74D16"/>
    <w:rsid w:val="00F821A8"/>
    <w:rsid w:val="00F86A44"/>
    <w:rsid w:val="00F90C61"/>
    <w:rsid w:val="00FB1D46"/>
    <w:rsid w:val="00FC410E"/>
    <w:rsid w:val="00FC5E7C"/>
    <w:rsid w:val="00FC743A"/>
    <w:rsid w:val="00FE2D6A"/>
    <w:rsid w:val="00FE3429"/>
    <w:rsid w:val="00FF5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CB9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6734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A0E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251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568</TotalTime>
  <Pages>1</Pages>
  <Words>211</Words>
  <Characters>1205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Cornel</cp:lastModifiedBy>
  <cp:revision>144</cp:revision>
  <dcterms:created xsi:type="dcterms:W3CDTF">2019-06-22T14:01:00Z</dcterms:created>
  <dcterms:modified xsi:type="dcterms:W3CDTF">2021-02-06T09:37:00Z</dcterms:modified>
</cp:coreProperties>
</file>