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34E" w:rsidRPr="008F2F51" w:rsidRDefault="0016134E" w:rsidP="00F458DF">
      <w:pPr>
        <w:jc w:val="center"/>
        <w:rPr>
          <w:b/>
          <w:bCs/>
          <w:sz w:val="28"/>
          <w:szCs w:val="28"/>
          <w:lang w:val="ro-RO"/>
        </w:rPr>
      </w:pPr>
      <w:r w:rsidRPr="008F2F51">
        <w:rPr>
          <w:b/>
          <w:bCs/>
          <w:sz w:val="28"/>
          <w:szCs w:val="28"/>
          <w:lang w:val="ro-RO"/>
        </w:rPr>
        <w:t xml:space="preserve">Rezultate Examen, Grupa </w:t>
      </w:r>
      <w:r>
        <w:rPr>
          <w:b/>
          <w:bCs/>
          <w:sz w:val="28"/>
          <w:szCs w:val="28"/>
          <w:lang w:val="ro-RO"/>
        </w:rPr>
        <w:t>132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808"/>
        <w:gridCol w:w="664"/>
        <w:gridCol w:w="596"/>
        <w:gridCol w:w="1260"/>
        <w:gridCol w:w="1080"/>
        <w:gridCol w:w="900"/>
        <w:gridCol w:w="720"/>
        <w:gridCol w:w="738"/>
      </w:tblGrid>
      <w:tr w:rsidR="0016134E" w:rsidRPr="008F2F51" w:rsidTr="00E34882">
        <w:tc>
          <w:tcPr>
            <w:tcW w:w="2808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NUME şi PRENUME</w:t>
            </w:r>
          </w:p>
        </w:tc>
        <w:tc>
          <w:tcPr>
            <w:tcW w:w="664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T</w:t>
            </w:r>
            <w:r w:rsidRPr="008F2F51">
              <w:rPr>
                <w:b/>
                <w:bCs/>
                <w:lang w:val="ro-RO"/>
              </w:rPr>
              <w:t xml:space="preserve"> 1 (</w:t>
            </w:r>
            <w:r>
              <w:rPr>
                <w:b/>
                <w:bCs/>
                <w:lang w:val="ro-RO"/>
              </w:rPr>
              <w:t>5</w:t>
            </w:r>
            <w:r w:rsidRPr="008F2F51">
              <w:rPr>
                <w:b/>
                <w:bCs/>
                <w:lang w:val="ro-RO"/>
              </w:rPr>
              <w:t>p)</w:t>
            </w:r>
          </w:p>
        </w:tc>
        <w:tc>
          <w:tcPr>
            <w:tcW w:w="596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T</w:t>
            </w:r>
            <w:r w:rsidRPr="008F2F51">
              <w:rPr>
                <w:b/>
                <w:bCs/>
                <w:lang w:val="ro-RO"/>
              </w:rPr>
              <w:t xml:space="preserve"> 2 (</w:t>
            </w:r>
            <w:r>
              <w:rPr>
                <w:b/>
                <w:bCs/>
                <w:lang w:val="ro-RO"/>
              </w:rPr>
              <w:t>5</w:t>
            </w:r>
            <w:r w:rsidRPr="008F2F51">
              <w:rPr>
                <w:b/>
                <w:bCs/>
                <w:lang w:val="ro-RO"/>
              </w:rPr>
              <w:t>p)</w:t>
            </w:r>
          </w:p>
        </w:tc>
        <w:tc>
          <w:tcPr>
            <w:tcW w:w="126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Activitate seminar (max.10p)</w:t>
            </w:r>
          </w:p>
        </w:tc>
        <w:tc>
          <w:tcPr>
            <w:tcW w:w="108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Total seminar</w:t>
            </w:r>
          </w:p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(max. 20p)</w:t>
            </w:r>
          </w:p>
        </w:tc>
        <w:tc>
          <w:tcPr>
            <w:tcW w:w="90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Exam. scris</w:t>
            </w:r>
          </w:p>
        </w:tc>
        <w:tc>
          <w:tcPr>
            <w:tcW w:w="72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Total</w:t>
            </w:r>
          </w:p>
        </w:tc>
        <w:tc>
          <w:tcPr>
            <w:tcW w:w="738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 w:rsidRPr="008F2F51">
              <w:rPr>
                <w:b/>
                <w:bCs/>
                <w:lang w:val="ro-RO"/>
              </w:rPr>
              <w:t>Nota finală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DE3F73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1. Alexandrescu Paula</w:t>
            </w:r>
          </w:p>
        </w:tc>
        <w:tc>
          <w:tcPr>
            <w:tcW w:w="664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20" w:type="dxa"/>
          </w:tcPr>
          <w:p w:rsidR="0016134E" w:rsidRPr="008F2F51" w:rsidRDefault="0016134E" w:rsidP="00DE3F73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54</w:t>
            </w:r>
          </w:p>
        </w:tc>
        <w:tc>
          <w:tcPr>
            <w:tcW w:w="738" w:type="dxa"/>
          </w:tcPr>
          <w:p w:rsidR="0016134E" w:rsidRPr="00767055" w:rsidRDefault="0016134E" w:rsidP="00DE3F73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767055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2. B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lan Paula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0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0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38" w:type="dxa"/>
          </w:tcPr>
          <w:p w:rsidR="0016134E" w:rsidRPr="00370624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370624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3. Berlinschi Stefan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40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370624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370624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4. C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ldaruse Bianca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5042A4" w:rsidRDefault="0016134E" w:rsidP="002567C6">
            <w:pPr>
              <w:spacing w:after="0" w:line="240" w:lineRule="auto"/>
              <w:jc w:val="center"/>
              <w:rPr>
                <w:bCs/>
                <w:color w:val="FF0000"/>
                <w:lang w:val="ro-RO"/>
              </w:rPr>
            </w:pPr>
            <w:r w:rsidRPr="005042A4">
              <w:rPr>
                <w:bCs/>
                <w:color w:val="FF0000"/>
                <w:lang w:val="ro-RO"/>
              </w:rPr>
              <w:t xml:space="preserve">transfer </w:t>
            </w:r>
          </w:p>
        </w:tc>
        <w:tc>
          <w:tcPr>
            <w:tcW w:w="1080" w:type="dxa"/>
          </w:tcPr>
          <w:p w:rsidR="0016134E" w:rsidRPr="005042A4" w:rsidRDefault="0016134E" w:rsidP="002567C6">
            <w:pPr>
              <w:spacing w:after="0" w:line="240" w:lineRule="auto"/>
              <w:jc w:val="center"/>
              <w:rPr>
                <w:bCs/>
                <w:lang w:val="ro-RO"/>
              </w:rPr>
            </w:pPr>
            <w:r w:rsidRPr="005042A4">
              <w:rPr>
                <w:bCs/>
                <w:color w:val="FF0000"/>
                <w:lang w:val="ro-RO"/>
              </w:rPr>
              <w:t>anul 2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38" w:type="dxa"/>
          </w:tcPr>
          <w:p w:rsidR="0016134E" w:rsidRPr="00E2211D" w:rsidRDefault="0016134E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 w:rsidRPr="00E2211D">
              <w:rPr>
                <w:b/>
                <w:bCs/>
                <w:color w:val="000000"/>
                <w:lang w:val="ro-RO"/>
              </w:rPr>
              <w:t>-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5. Calomfirescu Vlad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16134E" w:rsidRPr="001A086C" w:rsidRDefault="0016134E" w:rsidP="002567C6">
            <w:pPr>
              <w:spacing w:after="0" w:line="240" w:lineRule="auto"/>
              <w:jc w:val="center"/>
              <w:rPr>
                <w:b/>
                <w:bCs/>
                <w:color w:val="33CCCC"/>
                <w:lang w:val="ro-RO"/>
              </w:rPr>
            </w:pPr>
            <w:r w:rsidRPr="001A086C">
              <w:rPr>
                <w:b/>
                <w:bCs/>
                <w:color w:val="33CCCC"/>
                <w:lang w:val="ro-RO"/>
              </w:rPr>
              <w:t>45</w:t>
            </w:r>
            <w:r>
              <w:rPr>
                <w:b/>
                <w:bCs/>
                <w:color w:val="33CCCC"/>
                <w:lang w:val="ro-RO"/>
              </w:rPr>
              <w:t>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370624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370624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6. Cirlan Daniel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62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7. Cordus Luca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16134E" w:rsidRPr="0053689B" w:rsidRDefault="0016134E" w:rsidP="002567C6">
            <w:pPr>
              <w:spacing w:after="0" w:line="240" w:lineRule="auto"/>
              <w:jc w:val="center"/>
              <w:rPr>
                <w:b/>
                <w:bCs/>
                <w:color w:val="993366"/>
                <w:lang w:val="ro-RO"/>
              </w:rPr>
            </w:pPr>
            <w:r w:rsidRPr="0053689B">
              <w:rPr>
                <w:b/>
                <w:bCs/>
                <w:color w:val="993366"/>
                <w:lang w:val="ro-RO"/>
              </w:rPr>
              <w:t>56</w:t>
            </w:r>
            <w:r>
              <w:rPr>
                <w:b/>
                <w:bCs/>
                <w:color w:val="993366"/>
                <w:lang w:val="ro-RO"/>
              </w:rPr>
              <w:t>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61</w:t>
            </w:r>
          </w:p>
        </w:tc>
        <w:tc>
          <w:tcPr>
            <w:tcW w:w="738" w:type="dxa"/>
          </w:tcPr>
          <w:p w:rsidR="0016134E" w:rsidRPr="001A086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1A086C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8. Creit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 xml:space="preserve"> Andreea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16134E" w:rsidRPr="001A086C" w:rsidRDefault="0016134E" w:rsidP="002567C6">
            <w:pPr>
              <w:spacing w:after="0" w:line="240" w:lineRule="auto"/>
              <w:jc w:val="center"/>
              <w:rPr>
                <w:b/>
                <w:bCs/>
                <w:color w:val="00FFFF"/>
                <w:lang w:val="ro-RO"/>
              </w:rPr>
            </w:pPr>
            <w:r w:rsidRPr="001A086C">
              <w:rPr>
                <w:b/>
                <w:bCs/>
                <w:color w:val="00FFFF"/>
                <w:lang w:val="ro-RO"/>
              </w:rPr>
              <w:t>62</w:t>
            </w:r>
            <w:r>
              <w:rPr>
                <w:b/>
                <w:bCs/>
                <w:color w:val="00FFFF"/>
                <w:lang w:val="ro-RO"/>
              </w:rPr>
              <w:t>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66</w:t>
            </w:r>
          </w:p>
        </w:tc>
        <w:tc>
          <w:tcPr>
            <w:tcW w:w="738" w:type="dxa"/>
          </w:tcPr>
          <w:p w:rsidR="0016134E" w:rsidRPr="001A086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1A086C"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9. Huja Petru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900" w:type="dxa"/>
          </w:tcPr>
          <w:p w:rsidR="0016134E" w:rsidRPr="00A52605" w:rsidRDefault="0016134E" w:rsidP="002567C6">
            <w:pPr>
              <w:spacing w:after="0" w:line="240" w:lineRule="auto"/>
              <w:jc w:val="center"/>
              <w:rPr>
                <w:b/>
                <w:bCs/>
                <w:color w:val="993366"/>
                <w:lang w:val="ro-RO"/>
              </w:rPr>
            </w:pPr>
            <w:r w:rsidRPr="00A52605">
              <w:rPr>
                <w:b/>
                <w:bCs/>
                <w:color w:val="993366"/>
                <w:lang w:val="ro-RO"/>
              </w:rPr>
              <w:t>48</w:t>
            </w:r>
            <w:r>
              <w:rPr>
                <w:b/>
                <w:bCs/>
                <w:color w:val="993366"/>
                <w:lang w:val="ro-RO"/>
              </w:rPr>
              <w:t>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51</w:t>
            </w:r>
          </w:p>
        </w:tc>
        <w:tc>
          <w:tcPr>
            <w:tcW w:w="738" w:type="dxa"/>
          </w:tcPr>
          <w:p w:rsidR="0016134E" w:rsidRPr="00A52605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52605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10. Iftimescu Vlad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5042A4" w:rsidRDefault="0016134E" w:rsidP="002567C6">
            <w:pPr>
              <w:spacing w:after="0" w:line="240" w:lineRule="auto"/>
              <w:jc w:val="center"/>
              <w:rPr>
                <w:bCs/>
                <w:color w:val="FF0000"/>
                <w:lang w:val="ro-RO"/>
              </w:rPr>
            </w:pPr>
            <w:r w:rsidRPr="005042A4">
              <w:rPr>
                <w:bCs/>
                <w:color w:val="FF0000"/>
                <w:lang w:val="ro-RO"/>
              </w:rPr>
              <w:t>se retrage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000000"/>
                <w:lang w:val="ro-RO"/>
              </w:rPr>
            </w:pPr>
            <w:r>
              <w:rPr>
                <w:b/>
                <w:bCs/>
                <w:color w:val="000000"/>
                <w:lang w:val="ro-RO"/>
              </w:rPr>
              <w:t>-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11. J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h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leanu Vlad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48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52</w:t>
            </w:r>
          </w:p>
        </w:tc>
        <w:tc>
          <w:tcPr>
            <w:tcW w:w="738" w:type="dxa"/>
          </w:tcPr>
          <w:p w:rsidR="0016134E" w:rsidRPr="00A52605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12. Jarca Andrei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color w:val="00FFFF"/>
                <w:lang w:val="ro-RO"/>
              </w:rPr>
              <w:t>53!?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57</w:t>
            </w:r>
          </w:p>
        </w:tc>
        <w:tc>
          <w:tcPr>
            <w:tcW w:w="738" w:type="dxa"/>
          </w:tcPr>
          <w:p w:rsidR="0016134E" w:rsidRPr="00A52605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52605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13. Mihai Radu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16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80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96</w:t>
            </w:r>
          </w:p>
        </w:tc>
        <w:tc>
          <w:tcPr>
            <w:tcW w:w="738" w:type="dxa"/>
          </w:tcPr>
          <w:p w:rsidR="0016134E" w:rsidRPr="00320176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14. Mocanu Horia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44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A52605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A52605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5248BC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15. Neagu Matei</w:t>
            </w:r>
          </w:p>
        </w:tc>
        <w:tc>
          <w:tcPr>
            <w:tcW w:w="664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596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126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</w:t>
            </w:r>
          </w:p>
        </w:tc>
        <w:tc>
          <w:tcPr>
            <w:tcW w:w="90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86</w:t>
            </w:r>
          </w:p>
        </w:tc>
        <w:tc>
          <w:tcPr>
            <w:tcW w:w="72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95</w:t>
            </w:r>
          </w:p>
        </w:tc>
        <w:tc>
          <w:tcPr>
            <w:tcW w:w="738" w:type="dxa"/>
          </w:tcPr>
          <w:p w:rsidR="0016134E" w:rsidRPr="00A62374" w:rsidRDefault="0016134E" w:rsidP="005248BC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5248BC">
            <w:pPr>
              <w:spacing w:after="0" w:line="240" w:lineRule="auto"/>
              <w:rPr>
                <w:bCs/>
                <w:color w:val="000000"/>
                <w:lang w:val="ro-RO"/>
              </w:rPr>
            </w:pPr>
            <w:r>
              <w:rPr>
                <w:bCs/>
                <w:color w:val="000000"/>
                <w:lang w:val="ro-RO"/>
              </w:rPr>
              <w:t>16. Nidelea Gabriela</w:t>
            </w:r>
          </w:p>
        </w:tc>
        <w:tc>
          <w:tcPr>
            <w:tcW w:w="664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</w:t>
            </w:r>
          </w:p>
        </w:tc>
        <w:tc>
          <w:tcPr>
            <w:tcW w:w="90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65</w:t>
            </w:r>
          </w:p>
        </w:tc>
        <w:tc>
          <w:tcPr>
            <w:tcW w:w="72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38" w:type="dxa"/>
          </w:tcPr>
          <w:p w:rsidR="0016134E" w:rsidRPr="00BC3F4E" w:rsidRDefault="0016134E" w:rsidP="005248BC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17. Odagiu Andrei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color w:val="00FFFF"/>
                <w:lang w:val="ro-RO"/>
              </w:rPr>
              <w:t>44!?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18. Oporanu Alexandru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19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79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98</w:t>
            </w:r>
          </w:p>
        </w:tc>
        <w:tc>
          <w:tcPr>
            <w:tcW w:w="738" w:type="dxa"/>
          </w:tcPr>
          <w:p w:rsidR="0016134E" w:rsidRPr="00E43AB0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E43AB0"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19. Pop Maria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52</w:t>
            </w: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20. Popa Anda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21. Popel Emil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42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A519E2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22. Popescu Mihnea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58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60</w:t>
            </w:r>
          </w:p>
        </w:tc>
        <w:tc>
          <w:tcPr>
            <w:tcW w:w="738" w:type="dxa"/>
          </w:tcPr>
          <w:p w:rsidR="0016134E" w:rsidRPr="00FE41AA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FE41AA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5E62EA" w:rsidTr="00E34882">
        <w:trPr>
          <w:trHeight w:val="269"/>
        </w:trPr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23. Potcoveanu Florin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46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50</w:t>
            </w: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5E62EA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24. Stafie Calin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11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78</w:t>
            </w: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8</w:t>
            </w:r>
          </w:p>
        </w:tc>
      </w:tr>
      <w:tr w:rsidR="0016134E" w:rsidRPr="005E62EA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25. St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nescu Maria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15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80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95</w:t>
            </w:r>
          </w:p>
        </w:tc>
        <w:tc>
          <w:tcPr>
            <w:tcW w:w="738" w:type="dxa"/>
          </w:tcPr>
          <w:p w:rsidR="0016134E" w:rsidRPr="00911A0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10</w:t>
            </w:r>
          </w:p>
        </w:tc>
      </w:tr>
      <w:tr w:rsidR="0016134E" w:rsidRPr="005E62EA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26. Stroe-Mihalcea Gabriel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45</w:t>
            </w:r>
          </w:p>
        </w:tc>
        <w:tc>
          <w:tcPr>
            <w:tcW w:w="738" w:type="dxa"/>
          </w:tcPr>
          <w:p w:rsidR="0016134E" w:rsidRPr="00EB768B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EB768B">
              <w:rPr>
                <w:b/>
                <w:bCs/>
                <w:color w:val="FF0000"/>
                <w:lang w:val="ro-RO"/>
              </w:rPr>
              <w:t>5</w:t>
            </w: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27. Sturzu Andrei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56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58</w:t>
            </w: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BC3F4E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28. Tig</w:t>
            </w:r>
            <w:r w:rsidRPr="00CF3858">
              <w:rPr>
                <w:bCs/>
                <w:lang w:val="ro-RO"/>
              </w:rPr>
              <w:t>ă</w:t>
            </w:r>
            <w:r>
              <w:rPr>
                <w:bCs/>
                <w:lang w:val="ro-RO"/>
              </w:rPr>
              <w:t>nus Alexandru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3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1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67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73</w:t>
            </w: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29. Velniceru Ioana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2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70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72</w:t>
            </w:r>
          </w:p>
        </w:tc>
        <w:tc>
          <w:tcPr>
            <w:tcW w:w="738" w:type="dxa"/>
          </w:tcPr>
          <w:p w:rsidR="0016134E" w:rsidRPr="000023A0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0023A0">
              <w:rPr>
                <w:b/>
                <w:bCs/>
                <w:color w:val="FF0000"/>
                <w:lang w:val="ro-RO"/>
              </w:rPr>
              <w:t>7</w:t>
            </w:r>
          </w:p>
        </w:tc>
      </w:tr>
      <w:tr w:rsidR="0016134E" w:rsidRPr="008F2F51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  <w:r>
              <w:rPr>
                <w:bCs/>
                <w:lang w:val="ro-RO"/>
              </w:rPr>
              <w:t>30. Zaharia Diana</w:t>
            </w: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-</w:t>
            </w: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64</w:t>
            </w: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64</w:t>
            </w:r>
          </w:p>
        </w:tc>
        <w:tc>
          <w:tcPr>
            <w:tcW w:w="738" w:type="dxa"/>
          </w:tcPr>
          <w:p w:rsidR="0016134E" w:rsidRPr="00CF5D5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  <w:r w:rsidRPr="00CF5D5C">
              <w:rPr>
                <w:b/>
                <w:bCs/>
                <w:color w:val="FF0000"/>
                <w:lang w:val="ro-RO"/>
              </w:rPr>
              <w:t>6</w:t>
            </w:r>
          </w:p>
        </w:tc>
      </w:tr>
      <w:tr w:rsidR="0016134E" w:rsidRPr="008F2F51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16134E" w:rsidRPr="008F2F51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3C5DEC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16134E" w:rsidRPr="00BC3F4E" w:rsidTr="002567C6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BC3F4E" w:rsidRDefault="0016134E" w:rsidP="002567C6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5248BC">
            <w:pPr>
              <w:spacing w:after="0" w:line="240" w:lineRule="auto"/>
              <w:rPr>
                <w:bCs/>
                <w:color w:val="000000"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5248BC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BC3F4E" w:rsidRDefault="0016134E" w:rsidP="005248BC">
            <w:pPr>
              <w:spacing w:after="0" w:line="240" w:lineRule="auto"/>
              <w:jc w:val="center"/>
              <w:rPr>
                <w:b/>
                <w:bCs/>
                <w:color w:val="FF0000"/>
                <w:lang w:val="ro-RO"/>
              </w:rPr>
            </w:pPr>
          </w:p>
        </w:tc>
      </w:tr>
      <w:tr w:rsidR="0016134E" w:rsidRPr="008F2F51" w:rsidTr="00E34882">
        <w:tc>
          <w:tcPr>
            <w:tcW w:w="2808" w:type="dxa"/>
          </w:tcPr>
          <w:p w:rsidR="0016134E" w:rsidRPr="008F2F51" w:rsidRDefault="0016134E" w:rsidP="002567C6">
            <w:pPr>
              <w:spacing w:after="0" w:line="240" w:lineRule="auto"/>
              <w:rPr>
                <w:bCs/>
                <w:lang w:val="ro-RO"/>
              </w:rPr>
            </w:pPr>
          </w:p>
        </w:tc>
        <w:tc>
          <w:tcPr>
            <w:tcW w:w="664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596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26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108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90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20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  <w:tc>
          <w:tcPr>
            <w:tcW w:w="738" w:type="dxa"/>
          </w:tcPr>
          <w:p w:rsidR="0016134E" w:rsidRPr="008F2F51" w:rsidRDefault="0016134E" w:rsidP="002567C6">
            <w:pPr>
              <w:spacing w:after="0" w:line="240" w:lineRule="auto"/>
              <w:jc w:val="center"/>
              <w:rPr>
                <w:b/>
                <w:bCs/>
                <w:lang w:val="ro-RO"/>
              </w:rPr>
            </w:pPr>
          </w:p>
        </w:tc>
      </w:tr>
    </w:tbl>
    <w:p w:rsidR="0016134E" w:rsidRPr="008F2F51" w:rsidRDefault="0016134E" w:rsidP="00E34882">
      <w:pPr>
        <w:rPr>
          <w:b/>
          <w:bCs/>
          <w:sz w:val="28"/>
          <w:szCs w:val="28"/>
          <w:lang w:val="ro-RO"/>
        </w:rPr>
      </w:pPr>
    </w:p>
    <w:sectPr w:rsidR="0016134E" w:rsidRPr="008F2F51" w:rsidSect="0034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E4BC7"/>
    <w:multiLevelType w:val="hybridMultilevel"/>
    <w:tmpl w:val="7FC40C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3E51BC1"/>
    <w:multiLevelType w:val="hybridMultilevel"/>
    <w:tmpl w:val="E2D2182E"/>
    <w:lvl w:ilvl="0" w:tplc="C5CA558A">
      <w:start w:val="33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A22FAD"/>
    <w:multiLevelType w:val="hybridMultilevel"/>
    <w:tmpl w:val="969C624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076334B"/>
    <w:multiLevelType w:val="hybridMultilevel"/>
    <w:tmpl w:val="B6E03028"/>
    <w:lvl w:ilvl="0" w:tplc="32B2503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D06B1"/>
    <w:multiLevelType w:val="hybridMultilevel"/>
    <w:tmpl w:val="E12E39A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3AE76A5D"/>
    <w:multiLevelType w:val="hybridMultilevel"/>
    <w:tmpl w:val="89865A8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7D532170"/>
    <w:multiLevelType w:val="hybridMultilevel"/>
    <w:tmpl w:val="AF36385C"/>
    <w:lvl w:ilvl="0" w:tplc="89EE1450">
      <w:start w:val="3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6734D"/>
    <w:rsid w:val="000023A0"/>
    <w:rsid w:val="00005E58"/>
    <w:rsid w:val="000060A9"/>
    <w:rsid w:val="00023B83"/>
    <w:rsid w:val="00023E5E"/>
    <w:rsid w:val="00027C59"/>
    <w:rsid w:val="00036C9E"/>
    <w:rsid w:val="00036F1C"/>
    <w:rsid w:val="000372A4"/>
    <w:rsid w:val="00037ACD"/>
    <w:rsid w:val="0006734D"/>
    <w:rsid w:val="00071E18"/>
    <w:rsid w:val="00073730"/>
    <w:rsid w:val="00077AE2"/>
    <w:rsid w:val="00077DFF"/>
    <w:rsid w:val="00081A08"/>
    <w:rsid w:val="00090C6F"/>
    <w:rsid w:val="000945E5"/>
    <w:rsid w:val="00096719"/>
    <w:rsid w:val="000A44DA"/>
    <w:rsid w:val="000B562A"/>
    <w:rsid w:val="000D120C"/>
    <w:rsid w:val="000E2015"/>
    <w:rsid w:val="000F1667"/>
    <w:rsid w:val="00101ED4"/>
    <w:rsid w:val="00126544"/>
    <w:rsid w:val="00131DA1"/>
    <w:rsid w:val="001355A5"/>
    <w:rsid w:val="00147FD2"/>
    <w:rsid w:val="00150AFB"/>
    <w:rsid w:val="0015232C"/>
    <w:rsid w:val="0015290F"/>
    <w:rsid w:val="00154F99"/>
    <w:rsid w:val="0016134E"/>
    <w:rsid w:val="0017735D"/>
    <w:rsid w:val="0017776C"/>
    <w:rsid w:val="00181D10"/>
    <w:rsid w:val="00182129"/>
    <w:rsid w:val="00185647"/>
    <w:rsid w:val="00186A8F"/>
    <w:rsid w:val="00191BC7"/>
    <w:rsid w:val="001951A0"/>
    <w:rsid w:val="001A086C"/>
    <w:rsid w:val="001A1D9D"/>
    <w:rsid w:val="001A1E8C"/>
    <w:rsid w:val="001A7D31"/>
    <w:rsid w:val="001C6713"/>
    <w:rsid w:val="001D3B2B"/>
    <w:rsid w:val="001E03DF"/>
    <w:rsid w:val="001E2CBC"/>
    <w:rsid w:val="001E37B4"/>
    <w:rsid w:val="001E6B3C"/>
    <w:rsid w:val="001F6A7E"/>
    <w:rsid w:val="001F7731"/>
    <w:rsid w:val="00215DCD"/>
    <w:rsid w:val="00216010"/>
    <w:rsid w:val="00216CF9"/>
    <w:rsid w:val="002267C7"/>
    <w:rsid w:val="00233898"/>
    <w:rsid w:val="00251D65"/>
    <w:rsid w:val="00255397"/>
    <w:rsid w:val="002567C6"/>
    <w:rsid w:val="00267E4F"/>
    <w:rsid w:val="002724A3"/>
    <w:rsid w:val="00282773"/>
    <w:rsid w:val="002877CB"/>
    <w:rsid w:val="002960AC"/>
    <w:rsid w:val="002A2ED7"/>
    <w:rsid w:val="002A40F2"/>
    <w:rsid w:val="002B6E68"/>
    <w:rsid w:val="002B7F0C"/>
    <w:rsid w:val="002C0AB2"/>
    <w:rsid w:val="002C0E01"/>
    <w:rsid w:val="002C3B6A"/>
    <w:rsid w:val="002C69FA"/>
    <w:rsid w:val="002D1660"/>
    <w:rsid w:val="002F51C5"/>
    <w:rsid w:val="00305520"/>
    <w:rsid w:val="003119AB"/>
    <w:rsid w:val="00320176"/>
    <w:rsid w:val="0032215F"/>
    <w:rsid w:val="00340E01"/>
    <w:rsid w:val="00341CB9"/>
    <w:rsid w:val="00343015"/>
    <w:rsid w:val="00350405"/>
    <w:rsid w:val="00370624"/>
    <w:rsid w:val="003873D7"/>
    <w:rsid w:val="00390131"/>
    <w:rsid w:val="00391180"/>
    <w:rsid w:val="00396343"/>
    <w:rsid w:val="003A1E35"/>
    <w:rsid w:val="003A1F70"/>
    <w:rsid w:val="003B6B11"/>
    <w:rsid w:val="003B7C86"/>
    <w:rsid w:val="003C2A04"/>
    <w:rsid w:val="003C333E"/>
    <w:rsid w:val="003C5DEC"/>
    <w:rsid w:val="003E51FE"/>
    <w:rsid w:val="003F2CDC"/>
    <w:rsid w:val="003F316B"/>
    <w:rsid w:val="004036DF"/>
    <w:rsid w:val="00407F92"/>
    <w:rsid w:val="004311BC"/>
    <w:rsid w:val="004330C5"/>
    <w:rsid w:val="0046217B"/>
    <w:rsid w:val="00475E53"/>
    <w:rsid w:val="00497E11"/>
    <w:rsid w:val="004B23E7"/>
    <w:rsid w:val="004B5D3A"/>
    <w:rsid w:val="004E30EF"/>
    <w:rsid w:val="004E738B"/>
    <w:rsid w:val="004F1564"/>
    <w:rsid w:val="00503D13"/>
    <w:rsid w:val="005042A4"/>
    <w:rsid w:val="0050459B"/>
    <w:rsid w:val="00505B96"/>
    <w:rsid w:val="005078B9"/>
    <w:rsid w:val="0051667F"/>
    <w:rsid w:val="00517631"/>
    <w:rsid w:val="005248BC"/>
    <w:rsid w:val="0053097A"/>
    <w:rsid w:val="0053689B"/>
    <w:rsid w:val="0054583B"/>
    <w:rsid w:val="005501D0"/>
    <w:rsid w:val="00550829"/>
    <w:rsid w:val="00555356"/>
    <w:rsid w:val="00557B5B"/>
    <w:rsid w:val="0057227C"/>
    <w:rsid w:val="00573E8B"/>
    <w:rsid w:val="005750C4"/>
    <w:rsid w:val="005803ED"/>
    <w:rsid w:val="00582EBF"/>
    <w:rsid w:val="005919E9"/>
    <w:rsid w:val="00592C09"/>
    <w:rsid w:val="005930C4"/>
    <w:rsid w:val="0059440A"/>
    <w:rsid w:val="005A6142"/>
    <w:rsid w:val="005B119D"/>
    <w:rsid w:val="005B7D21"/>
    <w:rsid w:val="005C22C7"/>
    <w:rsid w:val="005C272E"/>
    <w:rsid w:val="005D1E62"/>
    <w:rsid w:val="005D60CC"/>
    <w:rsid w:val="005D6236"/>
    <w:rsid w:val="005E0A6F"/>
    <w:rsid w:val="005E62EA"/>
    <w:rsid w:val="005F3D91"/>
    <w:rsid w:val="005F5FE9"/>
    <w:rsid w:val="00600C04"/>
    <w:rsid w:val="0060188A"/>
    <w:rsid w:val="006247DC"/>
    <w:rsid w:val="00624CAE"/>
    <w:rsid w:val="00626E66"/>
    <w:rsid w:val="00641BC2"/>
    <w:rsid w:val="006513EC"/>
    <w:rsid w:val="006629B3"/>
    <w:rsid w:val="00663F9D"/>
    <w:rsid w:val="0068201B"/>
    <w:rsid w:val="00683AA4"/>
    <w:rsid w:val="00686222"/>
    <w:rsid w:val="0069522A"/>
    <w:rsid w:val="006962D9"/>
    <w:rsid w:val="006A5C8D"/>
    <w:rsid w:val="006A7DAF"/>
    <w:rsid w:val="006C041B"/>
    <w:rsid w:val="006D764F"/>
    <w:rsid w:val="006E46F3"/>
    <w:rsid w:val="00705E6F"/>
    <w:rsid w:val="00716911"/>
    <w:rsid w:val="00727B97"/>
    <w:rsid w:val="00730149"/>
    <w:rsid w:val="00734FE5"/>
    <w:rsid w:val="00741D0F"/>
    <w:rsid w:val="00742709"/>
    <w:rsid w:val="007520BD"/>
    <w:rsid w:val="007622D1"/>
    <w:rsid w:val="00763922"/>
    <w:rsid w:val="00767055"/>
    <w:rsid w:val="007703D3"/>
    <w:rsid w:val="00770E71"/>
    <w:rsid w:val="007800FB"/>
    <w:rsid w:val="007829AD"/>
    <w:rsid w:val="0079356E"/>
    <w:rsid w:val="0079589A"/>
    <w:rsid w:val="00796707"/>
    <w:rsid w:val="007A0F07"/>
    <w:rsid w:val="007B644C"/>
    <w:rsid w:val="007B6E58"/>
    <w:rsid w:val="007E7E58"/>
    <w:rsid w:val="00804D62"/>
    <w:rsid w:val="00807798"/>
    <w:rsid w:val="008235A0"/>
    <w:rsid w:val="00832F02"/>
    <w:rsid w:val="00835CFB"/>
    <w:rsid w:val="00867AB9"/>
    <w:rsid w:val="00874BFA"/>
    <w:rsid w:val="008768B7"/>
    <w:rsid w:val="00885205"/>
    <w:rsid w:val="008948FE"/>
    <w:rsid w:val="00894ECA"/>
    <w:rsid w:val="00895D27"/>
    <w:rsid w:val="008A32AC"/>
    <w:rsid w:val="008A61FF"/>
    <w:rsid w:val="008C2970"/>
    <w:rsid w:val="008F2F51"/>
    <w:rsid w:val="00901942"/>
    <w:rsid w:val="00905A74"/>
    <w:rsid w:val="00911A0C"/>
    <w:rsid w:val="00926859"/>
    <w:rsid w:val="00926ADE"/>
    <w:rsid w:val="00933602"/>
    <w:rsid w:val="00954978"/>
    <w:rsid w:val="00966E58"/>
    <w:rsid w:val="00967BFE"/>
    <w:rsid w:val="0097461D"/>
    <w:rsid w:val="00984E4D"/>
    <w:rsid w:val="009B00BE"/>
    <w:rsid w:val="009B2DFC"/>
    <w:rsid w:val="009B5578"/>
    <w:rsid w:val="009C5218"/>
    <w:rsid w:val="009C61F8"/>
    <w:rsid w:val="009F24A4"/>
    <w:rsid w:val="00A009D9"/>
    <w:rsid w:val="00A031E8"/>
    <w:rsid w:val="00A03529"/>
    <w:rsid w:val="00A04740"/>
    <w:rsid w:val="00A1017D"/>
    <w:rsid w:val="00A169FC"/>
    <w:rsid w:val="00A17B11"/>
    <w:rsid w:val="00A22500"/>
    <w:rsid w:val="00A42BE9"/>
    <w:rsid w:val="00A435FD"/>
    <w:rsid w:val="00A519E2"/>
    <w:rsid w:val="00A51CF5"/>
    <w:rsid w:val="00A52605"/>
    <w:rsid w:val="00A62374"/>
    <w:rsid w:val="00A71FA3"/>
    <w:rsid w:val="00A763A6"/>
    <w:rsid w:val="00A856F4"/>
    <w:rsid w:val="00A922A5"/>
    <w:rsid w:val="00AA590D"/>
    <w:rsid w:val="00AA613C"/>
    <w:rsid w:val="00AA7BB1"/>
    <w:rsid w:val="00AD556F"/>
    <w:rsid w:val="00AE5FF0"/>
    <w:rsid w:val="00AF101C"/>
    <w:rsid w:val="00AF78FB"/>
    <w:rsid w:val="00B1208E"/>
    <w:rsid w:val="00B276B1"/>
    <w:rsid w:val="00B31DB3"/>
    <w:rsid w:val="00B40D20"/>
    <w:rsid w:val="00B56388"/>
    <w:rsid w:val="00B64263"/>
    <w:rsid w:val="00B65EB8"/>
    <w:rsid w:val="00B6695B"/>
    <w:rsid w:val="00B740DD"/>
    <w:rsid w:val="00B95197"/>
    <w:rsid w:val="00BA107F"/>
    <w:rsid w:val="00BA360D"/>
    <w:rsid w:val="00BA3EBC"/>
    <w:rsid w:val="00BA5EB7"/>
    <w:rsid w:val="00BC007F"/>
    <w:rsid w:val="00BC3F4E"/>
    <w:rsid w:val="00BF57AD"/>
    <w:rsid w:val="00C1185B"/>
    <w:rsid w:val="00C24CB0"/>
    <w:rsid w:val="00C41242"/>
    <w:rsid w:val="00C52BDA"/>
    <w:rsid w:val="00C53AA4"/>
    <w:rsid w:val="00C559BE"/>
    <w:rsid w:val="00C60581"/>
    <w:rsid w:val="00C71077"/>
    <w:rsid w:val="00C84B13"/>
    <w:rsid w:val="00CA00CC"/>
    <w:rsid w:val="00CA0E28"/>
    <w:rsid w:val="00CB3916"/>
    <w:rsid w:val="00CB5333"/>
    <w:rsid w:val="00CC7613"/>
    <w:rsid w:val="00CD39F3"/>
    <w:rsid w:val="00CE084A"/>
    <w:rsid w:val="00CF2DE8"/>
    <w:rsid w:val="00CF3858"/>
    <w:rsid w:val="00CF5D5C"/>
    <w:rsid w:val="00D01AA0"/>
    <w:rsid w:val="00D51DF7"/>
    <w:rsid w:val="00D54DD9"/>
    <w:rsid w:val="00D56BC1"/>
    <w:rsid w:val="00D56EA9"/>
    <w:rsid w:val="00D63860"/>
    <w:rsid w:val="00D66E01"/>
    <w:rsid w:val="00D74708"/>
    <w:rsid w:val="00D75FD2"/>
    <w:rsid w:val="00D82B97"/>
    <w:rsid w:val="00D84421"/>
    <w:rsid w:val="00DB08F3"/>
    <w:rsid w:val="00DB6341"/>
    <w:rsid w:val="00DC330A"/>
    <w:rsid w:val="00DC72F7"/>
    <w:rsid w:val="00DD2507"/>
    <w:rsid w:val="00DE236A"/>
    <w:rsid w:val="00DE3F73"/>
    <w:rsid w:val="00E008B7"/>
    <w:rsid w:val="00E0645D"/>
    <w:rsid w:val="00E137B8"/>
    <w:rsid w:val="00E2211D"/>
    <w:rsid w:val="00E25D9C"/>
    <w:rsid w:val="00E26ADB"/>
    <w:rsid w:val="00E30BFE"/>
    <w:rsid w:val="00E34882"/>
    <w:rsid w:val="00E40422"/>
    <w:rsid w:val="00E43AB0"/>
    <w:rsid w:val="00E44FE5"/>
    <w:rsid w:val="00E62CBE"/>
    <w:rsid w:val="00E83B5C"/>
    <w:rsid w:val="00E934C7"/>
    <w:rsid w:val="00EB768B"/>
    <w:rsid w:val="00EC7317"/>
    <w:rsid w:val="00ED003C"/>
    <w:rsid w:val="00ED4C24"/>
    <w:rsid w:val="00ED7C32"/>
    <w:rsid w:val="00EE088C"/>
    <w:rsid w:val="00EE69D8"/>
    <w:rsid w:val="00EE6A19"/>
    <w:rsid w:val="00EF458F"/>
    <w:rsid w:val="00F0153B"/>
    <w:rsid w:val="00F0279A"/>
    <w:rsid w:val="00F23035"/>
    <w:rsid w:val="00F27814"/>
    <w:rsid w:val="00F3005C"/>
    <w:rsid w:val="00F458DF"/>
    <w:rsid w:val="00F821A8"/>
    <w:rsid w:val="00F90C61"/>
    <w:rsid w:val="00F95B53"/>
    <w:rsid w:val="00FA4A38"/>
    <w:rsid w:val="00FB1D46"/>
    <w:rsid w:val="00FC410E"/>
    <w:rsid w:val="00FC743A"/>
    <w:rsid w:val="00FD03D9"/>
    <w:rsid w:val="00FE23F9"/>
    <w:rsid w:val="00FE3429"/>
    <w:rsid w:val="00FE41AA"/>
    <w:rsid w:val="00FF5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CB9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734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A0E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527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255</TotalTime>
  <Pages>1</Pages>
  <Words>198</Words>
  <Characters>1131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Cornel</cp:lastModifiedBy>
  <cp:revision>114</cp:revision>
  <dcterms:created xsi:type="dcterms:W3CDTF">2019-06-22T14:01:00Z</dcterms:created>
  <dcterms:modified xsi:type="dcterms:W3CDTF">2021-02-04T20:12:00Z</dcterms:modified>
</cp:coreProperties>
</file>