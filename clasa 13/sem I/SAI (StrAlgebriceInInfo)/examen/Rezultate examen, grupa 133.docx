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6ED5" w:rsidRPr="007729AC" w:rsidRDefault="00B16ED5" w:rsidP="00F458DF">
      <w:pPr>
        <w:jc w:val="center"/>
        <w:rPr>
          <w:b/>
          <w:bCs/>
          <w:sz w:val="28"/>
          <w:szCs w:val="28"/>
          <w:lang w:val="ro-RO"/>
        </w:rPr>
      </w:pPr>
      <w:r w:rsidRPr="007729AC">
        <w:rPr>
          <w:b/>
          <w:bCs/>
          <w:sz w:val="28"/>
          <w:szCs w:val="28"/>
          <w:lang w:val="ro-RO"/>
        </w:rPr>
        <w:t>Rezultate Examen, Grupa 13</w:t>
      </w:r>
      <w:r>
        <w:rPr>
          <w:b/>
          <w:bCs/>
          <w:sz w:val="28"/>
          <w:szCs w:val="28"/>
          <w:lang w:val="ro-RO"/>
        </w:rPr>
        <w:t>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808"/>
        <w:gridCol w:w="664"/>
        <w:gridCol w:w="596"/>
        <w:gridCol w:w="1260"/>
        <w:gridCol w:w="1080"/>
        <w:gridCol w:w="900"/>
        <w:gridCol w:w="720"/>
        <w:gridCol w:w="738"/>
      </w:tblGrid>
      <w:tr w:rsidR="00B16ED5" w:rsidRPr="007729AC" w:rsidTr="00E34882">
        <w:tc>
          <w:tcPr>
            <w:tcW w:w="2808" w:type="dxa"/>
          </w:tcPr>
          <w:p w:rsidR="00B16ED5" w:rsidRPr="007729AC" w:rsidRDefault="00B16ED5" w:rsidP="00DE3F7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 w:rsidRPr="007729AC">
              <w:rPr>
                <w:b/>
                <w:bCs/>
                <w:lang w:val="ro-RO"/>
              </w:rPr>
              <w:t>NUME şi PRENUME</w:t>
            </w:r>
          </w:p>
        </w:tc>
        <w:tc>
          <w:tcPr>
            <w:tcW w:w="664" w:type="dxa"/>
          </w:tcPr>
          <w:p w:rsidR="00B16ED5" w:rsidRPr="007729AC" w:rsidRDefault="00B16ED5" w:rsidP="00DE3F7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 w:rsidRPr="007729AC">
              <w:rPr>
                <w:b/>
                <w:bCs/>
                <w:lang w:val="ro-RO"/>
              </w:rPr>
              <w:t>T 1 (</w:t>
            </w:r>
            <w:r>
              <w:rPr>
                <w:b/>
                <w:bCs/>
                <w:lang w:val="ro-RO"/>
              </w:rPr>
              <w:t>8</w:t>
            </w:r>
            <w:r w:rsidRPr="007729AC">
              <w:rPr>
                <w:b/>
                <w:bCs/>
                <w:lang w:val="ro-RO"/>
              </w:rPr>
              <w:t>p)</w:t>
            </w:r>
          </w:p>
        </w:tc>
        <w:tc>
          <w:tcPr>
            <w:tcW w:w="596" w:type="dxa"/>
          </w:tcPr>
          <w:p w:rsidR="00B16ED5" w:rsidRPr="007729AC" w:rsidRDefault="00B16ED5" w:rsidP="00DE3F7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 w:rsidRPr="007729AC">
              <w:rPr>
                <w:b/>
                <w:bCs/>
                <w:lang w:val="ro-RO"/>
              </w:rPr>
              <w:t>T 2 (</w:t>
            </w:r>
            <w:r>
              <w:rPr>
                <w:b/>
                <w:bCs/>
                <w:lang w:val="ro-RO"/>
              </w:rPr>
              <w:t>8</w:t>
            </w:r>
            <w:r w:rsidRPr="007729AC">
              <w:rPr>
                <w:b/>
                <w:bCs/>
                <w:lang w:val="ro-RO"/>
              </w:rPr>
              <w:t>p)</w:t>
            </w:r>
          </w:p>
        </w:tc>
        <w:tc>
          <w:tcPr>
            <w:tcW w:w="1260" w:type="dxa"/>
          </w:tcPr>
          <w:p w:rsidR="00B16ED5" w:rsidRPr="007729AC" w:rsidRDefault="00B16ED5" w:rsidP="00DE3F7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 w:rsidRPr="007729AC">
              <w:rPr>
                <w:b/>
                <w:bCs/>
                <w:lang w:val="ro-RO"/>
              </w:rPr>
              <w:t>Activitate seminar (max.</w:t>
            </w:r>
            <w:r>
              <w:rPr>
                <w:b/>
                <w:bCs/>
                <w:lang w:val="ro-RO"/>
              </w:rPr>
              <w:t>4</w:t>
            </w:r>
            <w:r w:rsidRPr="007729AC">
              <w:rPr>
                <w:b/>
                <w:bCs/>
                <w:lang w:val="ro-RO"/>
              </w:rPr>
              <w:t>p)</w:t>
            </w:r>
          </w:p>
        </w:tc>
        <w:tc>
          <w:tcPr>
            <w:tcW w:w="1080" w:type="dxa"/>
          </w:tcPr>
          <w:p w:rsidR="00B16ED5" w:rsidRPr="007729AC" w:rsidRDefault="00B16ED5" w:rsidP="00DE3F7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 w:rsidRPr="007729AC">
              <w:rPr>
                <w:b/>
                <w:bCs/>
                <w:lang w:val="ro-RO"/>
              </w:rPr>
              <w:t>Total seminar</w:t>
            </w:r>
          </w:p>
          <w:p w:rsidR="00B16ED5" w:rsidRPr="007729AC" w:rsidRDefault="00B16ED5" w:rsidP="00DE3F7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 w:rsidRPr="007729AC">
              <w:rPr>
                <w:b/>
                <w:bCs/>
                <w:lang w:val="ro-RO"/>
              </w:rPr>
              <w:t>(max. 20p)</w:t>
            </w:r>
          </w:p>
        </w:tc>
        <w:tc>
          <w:tcPr>
            <w:tcW w:w="900" w:type="dxa"/>
          </w:tcPr>
          <w:p w:rsidR="00B16ED5" w:rsidRPr="007729AC" w:rsidRDefault="00B16ED5" w:rsidP="00DE3F7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 w:rsidRPr="007729AC">
              <w:rPr>
                <w:b/>
                <w:bCs/>
                <w:lang w:val="ro-RO"/>
              </w:rPr>
              <w:t>Exam. scris</w:t>
            </w:r>
          </w:p>
        </w:tc>
        <w:tc>
          <w:tcPr>
            <w:tcW w:w="720" w:type="dxa"/>
          </w:tcPr>
          <w:p w:rsidR="00B16ED5" w:rsidRPr="007729AC" w:rsidRDefault="00B16ED5" w:rsidP="00DE3F7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 w:rsidRPr="007729AC">
              <w:rPr>
                <w:b/>
                <w:bCs/>
                <w:lang w:val="ro-RO"/>
              </w:rPr>
              <w:t>Total</w:t>
            </w:r>
          </w:p>
        </w:tc>
        <w:tc>
          <w:tcPr>
            <w:tcW w:w="738" w:type="dxa"/>
          </w:tcPr>
          <w:p w:rsidR="00B16ED5" w:rsidRPr="007729AC" w:rsidRDefault="00B16ED5" w:rsidP="00DE3F7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 w:rsidRPr="007729AC">
              <w:rPr>
                <w:b/>
                <w:bCs/>
                <w:lang w:val="ro-RO"/>
              </w:rPr>
              <w:t>Nota finală</w:t>
            </w:r>
          </w:p>
        </w:tc>
      </w:tr>
      <w:tr w:rsidR="00B16ED5" w:rsidRPr="007729AC" w:rsidTr="00E34882">
        <w:tc>
          <w:tcPr>
            <w:tcW w:w="2808" w:type="dxa"/>
          </w:tcPr>
          <w:p w:rsidR="00B16ED5" w:rsidRPr="007729AC" w:rsidRDefault="00B16ED5" w:rsidP="00D62FCB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1. Chiriac Octavian Andrei</w:t>
            </w:r>
          </w:p>
        </w:tc>
        <w:tc>
          <w:tcPr>
            <w:tcW w:w="664" w:type="dxa"/>
          </w:tcPr>
          <w:p w:rsidR="00B16ED5" w:rsidRPr="007729AC" w:rsidRDefault="00B16ED5" w:rsidP="00DE3F7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</w:t>
            </w:r>
          </w:p>
        </w:tc>
        <w:tc>
          <w:tcPr>
            <w:tcW w:w="596" w:type="dxa"/>
          </w:tcPr>
          <w:p w:rsidR="00B16ED5" w:rsidRPr="007729AC" w:rsidRDefault="00B16ED5" w:rsidP="00DE3F7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</w:t>
            </w:r>
          </w:p>
        </w:tc>
        <w:tc>
          <w:tcPr>
            <w:tcW w:w="1260" w:type="dxa"/>
          </w:tcPr>
          <w:p w:rsidR="00B16ED5" w:rsidRPr="007729AC" w:rsidRDefault="00B16ED5" w:rsidP="00DE3F7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08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10</w:t>
            </w:r>
          </w:p>
        </w:tc>
        <w:tc>
          <w:tcPr>
            <w:tcW w:w="900" w:type="dxa"/>
          </w:tcPr>
          <w:p w:rsidR="00B16ED5" w:rsidRPr="007729AC" w:rsidRDefault="00B16ED5" w:rsidP="00DB5009">
            <w:pPr>
              <w:spacing w:after="0" w:line="240" w:lineRule="auto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 xml:space="preserve">    53</w:t>
            </w:r>
          </w:p>
        </w:tc>
        <w:tc>
          <w:tcPr>
            <w:tcW w:w="72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63</w:t>
            </w:r>
          </w:p>
        </w:tc>
        <w:tc>
          <w:tcPr>
            <w:tcW w:w="738" w:type="dxa"/>
          </w:tcPr>
          <w:p w:rsidR="00B16ED5" w:rsidRPr="00E81043" w:rsidRDefault="00B16ED5" w:rsidP="00DE3F73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 w:rsidRPr="00E81043">
              <w:rPr>
                <w:b/>
                <w:bCs/>
                <w:color w:val="FF0000"/>
                <w:lang w:val="ro-RO"/>
              </w:rPr>
              <w:t>6</w:t>
            </w:r>
          </w:p>
        </w:tc>
      </w:tr>
      <w:tr w:rsidR="00B16ED5" w:rsidRPr="007729AC" w:rsidTr="00E34882">
        <w:tc>
          <w:tcPr>
            <w:tcW w:w="2808" w:type="dxa"/>
          </w:tcPr>
          <w:p w:rsidR="00B16ED5" w:rsidRPr="007729AC" w:rsidRDefault="00B16ED5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2. Dancau Sebastian</w:t>
            </w:r>
          </w:p>
        </w:tc>
        <w:tc>
          <w:tcPr>
            <w:tcW w:w="664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</w:t>
            </w:r>
          </w:p>
        </w:tc>
        <w:tc>
          <w:tcPr>
            <w:tcW w:w="596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</w:t>
            </w:r>
          </w:p>
        </w:tc>
        <w:tc>
          <w:tcPr>
            <w:tcW w:w="1260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08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9</w:t>
            </w:r>
          </w:p>
        </w:tc>
        <w:tc>
          <w:tcPr>
            <w:tcW w:w="900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69</w:t>
            </w:r>
          </w:p>
        </w:tc>
        <w:tc>
          <w:tcPr>
            <w:tcW w:w="72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78</w:t>
            </w:r>
          </w:p>
        </w:tc>
        <w:tc>
          <w:tcPr>
            <w:tcW w:w="738" w:type="dxa"/>
          </w:tcPr>
          <w:p w:rsidR="00B16ED5" w:rsidRPr="00AA2FE4" w:rsidRDefault="00B16ED5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8</w:t>
            </w:r>
          </w:p>
        </w:tc>
      </w:tr>
      <w:tr w:rsidR="00B16ED5" w:rsidRPr="007729AC" w:rsidTr="00E34882">
        <w:tc>
          <w:tcPr>
            <w:tcW w:w="2808" w:type="dxa"/>
          </w:tcPr>
          <w:p w:rsidR="00B16ED5" w:rsidRPr="007729AC" w:rsidRDefault="00B16ED5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3. Dima Vlad</w:t>
            </w:r>
          </w:p>
        </w:tc>
        <w:tc>
          <w:tcPr>
            <w:tcW w:w="664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</w:t>
            </w:r>
          </w:p>
        </w:tc>
        <w:tc>
          <w:tcPr>
            <w:tcW w:w="596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</w:t>
            </w:r>
          </w:p>
        </w:tc>
        <w:tc>
          <w:tcPr>
            <w:tcW w:w="1260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08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10</w:t>
            </w:r>
          </w:p>
        </w:tc>
        <w:tc>
          <w:tcPr>
            <w:tcW w:w="900" w:type="dxa"/>
          </w:tcPr>
          <w:p w:rsidR="00B16ED5" w:rsidRPr="007729AC" w:rsidRDefault="00B16ED5" w:rsidP="00DB5009">
            <w:pPr>
              <w:spacing w:after="0" w:line="240" w:lineRule="auto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 xml:space="preserve">     66</w:t>
            </w:r>
          </w:p>
        </w:tc>
        <w:tc>
          <w:tcPr>
            <w:tcW w:w="72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76</w:t>
            </w:r>
          </w:p>
        </w:tc>
        <w:tc>
          <w:tcPr>
            <w:tcW w:w="738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8</w:t>
            </w:r>
          </w:p>
        </w:tc>
      </w:tr>
      <w:tr w:rsidR="00B16ED5" w:rsidRPr="007729AC" w:rsidTr="00E34882">
        <w:tc>
          <w:tcPr>
            <w:tcW w:w="2808" w:type="dxa"/>
          </w:tcPr>
          <w:p w:rsidR="00B16ED5" w:rsidRPr="007729AC" w:rsidRDefault="00B16ED5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 xml:space="preserve">4. Falcescu Alexandru </w:t>
            </w:r>
          </w:p>
        </w:tc>
        <w:tc>
          <w:tcPr>
            <w:tcW w:w="664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7</w:t>
            </w:r>
          </w:p>
        </w:tc>
        <w:tc>
          <w:tcPr>
            <w:tcW w:w="596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</w:t>
            </w:r>
          </w:p>
        </w:tc>
        <w:tc>
          <w:tcPr>
            <w:tcW w:w="1260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08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12</w:t>
            </w:r>
          </w:p>
        </w:tc>
        <w:tc>
          <w:tcPr>
            <w:tcW w:w="900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52</w:t>
            </w:r>
          </w:p>
        </w:tc>
        <w:tc>
          <w:tcPr>
            <w:tcW w:w="72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64</w:t>
            </w:r>
          </w:p>
        </w:tc>
        <w:tc>
          <w:tcPr>
            <w:tcW w:w="738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6</w:t>
            </w:r>
          </w:p>
        </w:tc>
      </w:tr>
      <w:tr w:rsidR="00B16ED5" w:rsidRPr="007729AC" w:rsidTr="00E34882">
        <w:tc>
          <w:tcPr>
            <w:tcW w:w="2808" w:type="dxa"/>
          </w:tcPr>
          <w:p w:rsidR="00B16ED5" w:rsidRPr="007729AC" w:rsidRDefault="00B16ED5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5. Feta Almar Eran</w:t>
            </w:r>
          </w:p>
        </w:tc>
        <w:tc>
          <w:tcPr>
            <w:tcW w:w="664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</w:t>
            </w:r>
          </w:p>
        </w:tc>
        <w:tc>
          <w:tcPr>
            <w:tcW w:w="596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2</w:t>
            </w:r>
          </w:p>
        </w:tc>
        <w:tc>
          <w:tcPr>
            <w:tcW w:w="1260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08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7</w:t>
            </w:r>
          </w:p>
        </w:tc>
        <w:tc>
          <w:tcPr>
            <w:tcW w:w="900" w:type="dxa"/>
          </w:tcPr>
          <w:p w:rsidR="00B16ED5" w:rsidRPr="00E14F4A" w:rsidRDefault="00B16ED5" w:rsidP="00DB5009">
            <w:pPr>
              <w:spacing w:after="0" w:line="240" w:lineRule="auto"/>
              <w:rPr>
                <w:b/>
                <w:bCs/>
                <w:lang w:val="ro-RO"/>
              </w:rPr>
            </w:pPr>
            <w:r w:rsidRPr="00E14F4A">
              <w:rPr>
                <w:b/>
                <w:bCs/>
                <w:lang w:val="ro-RO"/>
              </w:rPr>
              <w:t xml:space="preserve">     64</w:t>
            </w:r>
          </w:p>
        </w:tc>
        <w:tc>
          <w:tcPr>
            <w:tcW w:w="72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71</w:t>
            </w:r>
          </w:p>
        </w:tc>
        <w:tc>
          <w:tcPr>
            <w:tcW w:w="738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7</w:t>
            </w:r>
          </w:p>
        </w:tc>
      </w:tr>
      <w:tr w:rsidR="00B16ED5" w:rsidRPr="007729AC" w:rsidTr="00E34882">
        <w:tc>
          <w:tcPr>
            <w:tcW w:w="2808" w:type="dxa"/>
          </w:tcPr>
          <w:p w:rsidR="00B16ED5" w:rsidRPr="007729AC" w:rsidRDefault="00B16ED5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6. Furtuna Theodor Florentin</w:t>
            </w:r>
          </w:p>
        </w:tc>
        <w:tc>
          <w:tcPr>
            <w:tcW w:w="664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</w:t>
            </w:r>
          </w:p>
        </w:tc>
        <w:tc>
          <w:tcPr>
            <w:tcW w:w="596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3</w:t>
            </w:r>
          </w:p>
        </w:tc>
        <w:tc>
          <w:tcPr>
            <w:tcW w:w="1260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08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7</w:t>
            </w:r>
          </w:p>
        </w:tc>
        <w:tc>
          <w:tcPr>
            <w:tcW w:w="900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78</w:t>
            </w:r>
          </w:p>
        </w:tc>
        <w:tc>
          <w:tcPr>
            <w:tcW w:w="72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85</w:t>
            </w:r>
          </w:p>
        </w:tc>
        <w:tc>
          <w:tcPr>
            <w:tcW w:w="738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9</w:t>
            </w:r>
          </w:p>
        </w:tc>
      </w:tr>
      <w:tr w:rsidR="00B16ED5" w:rsidRPr="007729AC" w:rsidTr="00E34882">
        <w:tc>
          <w:tcPr>
            <w:tcW w:w="2808" w:type="dxa"/>
          </w:tcPr>
          <w:p w:rsidR="00B16ED5" w:rsidRPr="007729AC" w:rsidRDefault="00B16ED5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7. Geamanu Andreea</w:t>
            </w:r>
          </w:p>
        </w:tc>
        <w:tc>
          <w:tcPr>
            <w:tcW w:w="664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</w:t>
            </w:r>
          </w:p>
        </w:tc>
        <w:tc>
          <w:tcPr>
            <w:tcW w:w="596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</w:t>
            </w:r>
          </w:p>
        </w:tc>
        <w:tc>
          <w:tcPr>
            <w:tcW w:w="1260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08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11</w:t>
            </w:r>
          </w:p>
        </w:tc>
        <w:tc>
          <w:tcPr>
            <w:tcW w:w="900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70</w:t>
            </w:r>
          </w:p>
        </w:tc>
        <w:tc>
          <w:tcPr>
            <w:tcW w:w="72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81</w:t>
            </w:r>
          </w:p>
        </w:tc>
        <w:tc>
          <w:tcPr>
            <w:tcW w:w="738" w:type="dxa"/>
          </w:tcPr>
          <w:p w:rsidR="00B16ED5" w:rsidRPr="00562ADE" w:rsidRDefault="00B16ED5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8</w:t>
            </w:r>
          </w:p>
        </w:tc>
      </w:tr>
      <w:tr w:rsidR="00B16ED5" w:rsidRPr="007729AC" w:rsidTr="00E34882">
        <w:tc>
          <w:tcPr>
            <w:tcW w:w="2808" w:type="dxa"/>
          </w:tcPr>
          <w:p w:rsidR="00B16ED5" w:rsidRPr="007729AC" w:rsidRDefault="00B16ED5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8. Georgescu Andreea Maria</w:t>
            </w:r>
          </w:p>
        </w:tc>
        <w:tc>
          <w:tcPr>
            <w:tcW w:w="664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7</w:t>
            </w:r>
          </w:p>
        </w:tc>
        <w:tc>
          <w:tcPr>
            <w:tcW w:w="596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8</w:t>
            </w:r>
          </w:p>
        </w:tc>
        <w:tc>
          <w:tcPr>
            <w:tcW w:w="1260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08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15</w:t>
            </w:r>
          </w:p>
        </w:tc>
        <w:tc>
          <w:tcPr>
            <w:tcW w:w="900" w:type="dxa"/>
          </w:tcPr>
          <w:p w:rsidR="00B16ED5" w:rsidRPr="007729AC" w:rsidRDefault="00B16ED5" w:rsidP="00DB5009">
            <w:pPr>
              <w:spacing w:after="0" w:line="240" w:lineRule="auto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 xml:space="preserve">     70</w:t>
            </w:r>
          </w:p>
        </w:tc>
        <w:tc>
          <w:tcPr>
            <w:tcW w:w="72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85</w:t>
            </w:r>
          </w:p>
        </w:tc>
        <w:tc>
          <w:tcPr>
            <w:tcW w:w="738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9</w:t>
            </w:r>
          </w:p>
        </w:tc>
      </w:tr>
      <w:tr w:rsidR="00B16ED5" w:rsidRPr="007729AC" w:rsidTr="00E34882">
        <w:tc>
          <w:tcPr>
            <w:tcW w:w="2808" w:type="dxa"/>
          </w:tcPr>
          <w:p w:rsidR="00B16ED5" w:rsidRPr="007729AC" w:rsidRDefault="00B16ED5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9. Gogu Razvan Costinel</w:t>
            </w:r>
          </w:p>
        </w:tc>
        <w:tc>
          <w:tcPr>
            <w:tcW w:w="664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</w:t>
            </w:r>
          </w:p>
        </w:tc>
        <w:tc>
          <w:tcPr>
            <w:tcW w:w="596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</w:t>
            </w:r>
          </w:p>
        </w:tc>
        <w:tc>
          <w:tcPr>
            <w:tcW w:w="1260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08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8</w:t>
            </w:r>
          </w:p>
        </w:tc>
        <w:tc>
          <w:tcPr>
            <w:tcW w:w="900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49</w:t>
            </w:r>
          </w:p>
        </w:tc>
        <w:tc>
          <w:tcPr>
            <w:tcW w:w="72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57</w:t>
            </w:r>
          </w:p>
        </w:tc>
        <w:tc>
          <w:tcPr>
            <w:tcW w:w="738" w:type="dxa"/>
          </w:tcPr>
          <w:p w:rsidR="00B16ED5" w:rsidRPr="006F238B" w:rsidRDefault="00B16ED5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6</w:t>
            </w:r>
          </w:p>
        </w:tc>
      </w:tr>
      <w:tr w:rsidR="00B16ED5" w:rsidRPr="007729AC" w:rsidTr="00E34882">
        <w:tc>
          <w:tcPr>
            <w:tcW w:w="2808" w:type="dxa"/>
          </w:tcPr>
          <w:p w:rsidR="00B16ED5" w:rsidRPr="007729AC" w:rsidRDefault="00B16ED5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10. Ilie Petre Cristian</w:t>
            </w:r>
          </w:p>
        </w:tc>
        <w:tc>
          <w:tcPr>
            <w:tcW w:w="664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</w:t>
            </w:r>
          </w:p>
        </w:tc>
        <w:tc>
          <w:tcPr>
            <w:tcW w:w="596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</w:t>
            </w:r>
          </w:p>
        </w:tc>
        <w:tc>
          <w:tcPr>
            <w:tcW w:w="1260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2</w:t>
            </w:r>
          </w:p>
        </w:tc>
        <w:tc>
          <w:tcPr>
            <w:tcW w:w="108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12</w:t>
            </w:r>
          </w:p>
        </w:tc>
        <w:tc>
          <w:tcPr>
            <w:tcW w:w="900" w:type="dxa"/>
          </w:tcPr>
          <w:p w:rsidR="00B16ED5" w:rsidRPr="00E14F4A" w:rsidRDefault="00B16ED5" w:rsidP="00DB5009">
            <w:pPr>
              <w:spacing w:after="0" w:line="240" w:lineRule="auto"/>
              <w:rPr>
                <w:b/>
                <w:bCs/>
                <w:lang w:val="ro-RO"/>
              </w:rPr>
            </w:pPr>
            <w:r w:rsidRPr="00E14F4A">
              <w:rPr>
                <w:b/>
                <w:bCs/>
                <w:lang w:val="ro-RO"/>
              </w:rPr>
              <w:t xml:space="preserve">     7</w:t>
            </w:r>
            <w:r>
              <w:rPr>
                <w:b/>
                <w:bCs/>
                <w:lang w:val="ro-RO"/>
              </w:rPr>
              <w:t>2</w:t>
            </w:r>
          </w:p>
        </w:tc>
        <w:tc>
          <w:tcPr>
            <w:tcW w:w="72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84</w:t>
            </w:r>
          </w:p>
        </w:tc>
        <w:tc>
          <w:tcPr>
            <w:tcW w:w="738" w:type="dxa"/>
          </w:tcPr>
          <w:p w:rsidR="00B16ED5" w:rsidRPr="00185337" w:rsidRDefault="00B16ED5" w:rsidP="00E81043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8</w:t>
            </w:r>
          </w:p>
        </w:tc>
      </w:tr>
      <w:tr w:rsidR="00B16ED5" w:rsidRPr="007729AC" w:rsidTr="00E34882">
        <w:tc>
          <w:tcPr>
            <w:tcW w:w="2808" w:type="dxa"/>
          </w:tcPr>
          <w:p w:rsidR="00B16ED5" w:rsidRPr="007729AC" w:rsidRDefault="00B16ED5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11. Kopacz Madalina Elena</w:t>
            </w:r>
          </w:p>
        </w:tc>
        <w:tc>
          <w:tcPr>
            <w:tcW w:w="664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8</w:t>
            </w:r>
          </w:p>
        </w:tc>
        <w:tc>
          <w:tcPr>
            <w:tcW w:w="596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8</w:t>
            </w:r>
          </w:p>
        </w:tc>
        <w:tc>
          <w:tcPr>
            <w:tcW w:w="1260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3</w:t>
            </w:r>
          </w:p>
        </w:tc>
        <w:tc>
          <w:tcPr>
            <w:tcW w:w="108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19</w:t>
            </w:r>
          </w:p>
        </w:tc>
        <w:tc>
          <w:tcPr>
            <w:tcW w:w="900" w:type="dxa"/>
          </w:tcPr>
          <w:p w:rsidR="00B16ED5" w:rsidRPr="007729AC" w:rsidRDefault="00B16ED5" w:rsidP="00DB5009">
            <w:pPr>
              <w:spacing w:after="0" w:line="240" w:lineRule="auto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 xml:space="preserve">     72</w:t>
            </w:r>
          </w:p>
        </w:tc>
        <w:tc>
          <w:tcPr>
            <w:tcW w:w="72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91</w:t>
            </w:r>
          </w:p>
        </w:tc>
        <w:tc>
          <w:tcPr>
            <w:tcW w:w="738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9</w:t>
            </w:r>
          </w:p>
        </w:tc>
      </w:tr>
      <w:tr w:rsidR="00B16ED5" w:rsidRPr="007729AC" w:rsidTr="00E34882">
        <w:tc>
          <w:tcPr>
            <w:tcW w:w="2808" w:type="dxa"/>
          </w:tcPr>
          <w:p w:rsidR="00B16ED5" w:rsidRPr="007729AC" w:rsidRDefault="00B16ED5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12. Lazar Stefania Daniela</w:t>
            </w:r>
          </w:p>
        </w:tc>
        <w:tc>
          <w:tcPr>
            <w:tcW w:w="664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596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260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08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900" w:type="dxa"/>
          </w:tcPr>
          <w:p w:rsidR="00B16ED5" w:rsidRPr="007729AC" w:rsidRDefault="00B16ED5" w:rsidP="00DB5009">
            <w:pPr>
              <w:spacing w:after="0" w:line="240" w:lineRule="auto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Abs.</w:t>
            </w:r>
          </w:p>
        </w:tc>
        <w:tc>
          <w:tcPr>
            <w:tcW w:w="72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738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</w:tr>
      <w:tr w:rsidR="00B16ED5" w:rsidRPr="007729AC" w:rsidTr="00E34882">
        <w:tc>
          <w:tcPr>
            <w:tcW w:w="2808" w:type="dxa"/>
          </w:tcPr>
          <w:p w:rsidR="00B16ED5" w:rsidRPr="007729AC" w:rsidRDefault="00B16ED5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13. Mocanu Rares Mihai</w:t>
            </w:r>
          </w:p>
        </w:tc>
        <w:tc>
          <w:tcPr>
            <w:tcW w:w="664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7</w:t>
            </w:r>
          </w:p>
        </w:tc>
        <w:tc>
          <w:tcPr>
            <w:tcW w:w="596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</w:t>
            </w:r>
          </w:p>
        </w:tc>
        <w:tc>
          <w:tcPr>
            <w:tcW w:w="1260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</w:t>
            </w:r>
          </w:p>
        </w:tc>
        <w:tc>
          <w:tcPr>
            <w:tcW w:w="108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17</w:t>
            </w:r>
          </w:p>
        </w:tc>
        <w:tc>
          <w:tcPr>
            <w:tcW w:w="900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43</w:t>
            </w:r>
          </w:p>
        </w:tc>
        <w:tc>
          <w:tcPr>
            <w:tcW w:w="72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60</w:t>
            </w:r>
          </w:p>
        </w:tc>
        <w:tc>
          <w:tcPr>
            <w:tcW w:w="738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6</w:t>
            </w:r>
          </w:p>
        </w:tc>
      </w:tr>
      <w:tr w:rsidR="00B16ED5" w:rsidRPr="007729AC" w:rsidTr="00E34882">
        <w:tc>
          <w:tcPr>
            <w:tcW w:w="2808" w:type="dxa"/>
          </w:tcPr>
          <w:p w:rsidR="00B16ED5" w:rsidRPr="007729AC" w:rsidRDefault="00B16ED5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14. Nastase Matei Dorian</w:t>
            </w:r>
          </w:p>
        </w:tc>
        <w:tc>
          <w:tcPr>
            <w:tcW w:w="664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8</w:t>
            </w:r>
          </w:p>
        </w:tc>
        <w:tc>
          <w:tcPr>
            <w:tcW w:w="596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8</w:t>
            </w:r>
          </w:p>
        </w:tc>
        <w:tc>
          <w:tcPr>
            <w:tcW w:w="1260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</w:t>
            </w:r>
          </w:p>
        </w:tc>
        <w:tc>
          <w:tcPr>
            <w:tcW w:w="108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20</w:t>
            </w:r>
          </w:p>
        </w:tc>
        <w:tc>
          <w:tcPr>
            <w:tcW w:w="900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88</w:t>
            </w:r>
          </w:p>
        </w:tc>
        <w:tc>
          <w:tcPr>
            <w:tcW w:w="72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108</w:t>
            </w:r>
          </w:p>
        </w:tc>
        <w:tc>
          <w:tcPr>
            <w:tcW w:w="738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10</w:t>
            </w:r>
          </w:p>
        </w:tc>
      </w:tr>
      <w:tr w:rsidR="00B16ED5" w:rsidRPr="007729AC" w:rsidTr="00E34882">
        <w:tc>
          <w:tcPr>
            <w:tcW w:w="2808" w:type="dxa"/>
          </w:tcPr>
          <w:p w:rsidR="00B16ED5" w:rsidRPr="007729AC" w:rsidRDefault="00B16ED5" w:rsidP="002567C6">
            <w:pPr>
              <w:spacing w:after="0" w:line="240" w:lineRule="auto"/>
              <w:rPr>
                <w:bCs/>
                <w:color w:val="000000"/>
                <w:lang w:val="ro-RO"/>
              </w:rPr>
            </w:pPr>
            <w:r>
              <w:rPr>
                <w:bCs/>
                <w:color w:val="000000"/>
                <w:lang w:val="ro-RO"/>
              </w:rPr>
              <w:t>15. Neacsu-Tranciu Sasa Andrei</w:t>
            </w:r>
          </w:p>
        </w:tc>
        <w:tc>
          <w:tcPr>
            <w:tcW w:w="664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596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260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08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900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38</w:t>
            </w:r>
          </w:p>
        </w:tc>
        <w:tc>
          <w:tcPr>
            <w:tcW w:w="72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38</w:t>
            </w:r>
          </w:p>
        </w:tc>
        <w:tc>
          <w:tcPr>
            <w:tcW w:w="738" w:type="dxa"/>
          </w:tcPr>
          <w:p w:rsidR="00B16ED5" w:rsidRPr="00E81043" w:rsidRDefault="00B16ED5" w:rsidP="00E81043">
            <w:pPr>
              <w:spacing w:after="0" w:line="240" w:lineRule="auto"/>
              <w:jc w:val="center"/>
              <w:rPr>
                <w:b/>
                <w:bCs/>
                <w:color w:val="000000"/>
                <w:lang w:val="ro-RO"/>
              </w:rPr>
            </w:pPr>
            <w:r w:rsidRPr="00E81043">
              <w:rPr>
                <w:b/>
                <w:bCs/>
                <w:color w:val="000000"/>
                <w:lang w:val="ro-RO"/>
              </w:rPr>
              <w:t>4</w:t>
            </w:r>
          </w:p>
        </w:tc>
      </w:tr>
      <w:tr w:rsidR="00B16ED5" w:rsidRPr="007729AC" w:rsidTr="00E34882">
        <w:tc>
          <w:tcPr>
            <w:tcW w:w="2808" w:type="dxa"/>
          </w:tcPr>
          <w:p w:rsidR="00B16ED5" w:rsidRPr="007729AC" w:rsidRDefault="00B16ED5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16. Nedelcu Adrian Cosmin</w:t>
            </w:r>
          </w:p>
        </w:tc>
        <w:tc>
          <w:tcPr>
            <w:tcW w:w="664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</w:t>
            </w:r>
          </w:p>
        </w:tc>
        <w:tc>
          <w:tcPr>
            <w:tcW w:w="596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3</w:t>
            </w:r>
          </w:p>
        </w:tc>
        <w:tc>
          <w:tcPr>
            <w:tcW w:w="1260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2</w:t>
            </w:r>
          </w:p>
        </w:tc>
        <w:tc>
          <w:tcPr>
            <w:tcW w:w="108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11</w:t>
            </w:r>
          </w:p>
        </w:tc>
        <w:tc>
          <w:tcPr>
            <w:tcW w:w="900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62</w:t>
            </w:r>
          </w:p>
        </w:tc>
        <w:tc>
          <w:tcPr>
            <w:tcW w:w="72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73</w:t>
            </w:r>
          </w:p>
        </w:tc>
        <w:tc>
          <w:tcPr>
            <w:tcW w:w="738" w:type="dxa"/>
          </w:tcPr>
          <w:p w:rsidR="00B16ED5" w:rsidRPr="003F462F" w:rsidRDefault="00B16ED5" w:rsidP="00E81043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7</w:t>
            </w:r>
          </w:p>
        </w:tc>
      </w:tr>
      <w:tr w:rsidR="00B16ED5" w:rsidRPr="007729AC" w:rsidTr="00E34882">
        <w:tc>
          <w:tcPr>
            <w:tcW w:w="2808" w:type="dxa"/>
          </w:tcPr>
          <w:p w:rsidR="00B16ED5" w:rsidRPr="007729AC" w:rsidRDefault="00B16ED5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 xml:space="preserve">17. Nedelcu Georgiana </w:t>
            </w:r>
          </w:p>
        </w:tc>
        <w:tc>
          <w:tcPr>
            <w:tcW w:w="664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</w:t>
            </w:r>
          </w:p>
        </w:tc>
        <w:tc>
          <w:tcPr>
            <w:tcW w:w="596" w:type="dxa"/>
          </w:tcPr>
          <w:p w:rsidR="00B16ED5" w:rsidRPr="007729AC" w:rsidRDefault="00B16ED5" w:rsidP="00DB5009">
            <w:pPr>
              <w:spacing w:after="0" w:line="240" w:lineRule="auto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 xml:space="preserve">  2</w:t>
            </w:r>
          </w:p>
        </w:tc>
        <w:tc>
          <w:tcPr>
            <w:tcW w:w="1260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08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7</w:t>
            </w:r>
          </w:p>
        </w:tc>
        <w:tc>
          <w:tcPr>
            <w:tcW w:w="900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49</w:t>
            </w:r>
          </w:p>
        </w:tc>
        <w:tc>
          <w:tcPr>
            <w:tcW w:w="72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56</w:t>
            </w:r>
          </w:p>
        </w:tc>
        <w:tc>
          <w:tcPr>
            <w:tcW w:w="738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6</w:t>
            </w:r>
          </w:p>
        </w:tc>
      </w:tr>
      <w:tr w:rsidR="00B16ED5" w:rsidRPr="007729AC" w:rsidTr="00E34882">
        <w:tc>
          <w:tcPr>
            <w:tcW w:w="2808" w:type="dxa"/>
          </w:tcPr>
          <w:p w:rsidR="00B16ED5" w:rsidRPr="007729AC" w:rsidRDefault="00B16ED5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18. Negrut Maria Daniela</w:t>
            </w:r>
          </w:p>
        </w:tc>
        <w:tc>
          <w:tcPr>
            <w:tcW w:w="664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7</w:t>
            </w:r>
          </w:p>
        </w:tc>
        <w:tc>
          <w:tcPr>
            <w:tcW w:w="596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</w:t>
            </w:r>
          </w:p>
        </w:tc>
        <w:tc>
          <w:tcPr>
            <w:tcW w:w="1260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08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12</w:t>
            </w:r>
          </w:p>
        </w:tc>
        <w:tc>
          <w:tcPr>
            <w:tcW w:w="900" w:type="dxa"/>
          </w:tcPr>
          <w:p w:rsidR="00B16ED5" w:rsidRPr="007729AC" w:rsidRDefault="00B16ED5" w:rsidP="00DB5009">
            <w:pPr>
              <w:spacing w:after="0" w:line="240" w:lineRule="auto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 xml:space="preserve">     57</w:t>
            </w:r>
          </w:p>
        </w:tc>
        <w:tc>
          <w:tcPr>
            <w:tcW w:w="72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69</w:t>
            </w:r>
          </w:p>
        </w:tc>
        <w:tc>
          <w:tcPr>
            <w:tcW w:w="738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7</w:t>
            </w:r>
          </w:p>
        </w:tc>
      </w:tr>
      <w:tr w:rsidR="00B16ED5" w:rsidRPr="007729AC" w:rsidTr="00E34882">
        <w:tc>
          <w:tcPr>
            <w:tcW w:w="2808" w:type="dxa"/>
          </w:tcPr>
          <w:p w:rsidR="00B16ED5" w:rsidRPr="007729AC" w:rsidRDefault="00B16ED5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19. Oprea Ana Maria</w:t>
            </w:r>
          </w:p>
        </w:tc>
        <w:tc>
          <w:tcPr>
            <w:tcW w:w="664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596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260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08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900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Abs.</w:t>
            </w:r>
          </w:p>
        </w:tc>
        <w:tc>
          <w:tcPr>
            <w:tcW w:w="72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38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</w:p>
        </w:tc>
      </w:tr>
      <w:tr w:rsidR="00B16ED5" w:rsidRPr="007729AC" w:rsidTr="00E34882">
        <w:tc>
          <w:tcPr>
            <w:tcW w:w="2808" w:type="dxa"/>
          </w:tcPr>
          <w:p w:rsidR="00B16ED5" w:rsidRPr="007729AC" w:rsidRDefault="00B16ED5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20. Pintilie Horatiu Costin</w:t>
            </w:r>
          </w:p>
        </w:tc>
        <w:tc>
          <w:tcPr>
            <w:tcW w:w="664" w:type="dxa"/>
          </w:tcPr>
          <w:p w:rsidR="00B16ED5" w:rsidRPr="007729AC" w:rsidRDefault="00B16ED5" w:rsidP="00DB5009">
            <w:pPr>
              <w:spacing w:after="0" w:line="240" w:lineRule="auto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 xml:space="preserve">   4</w:t>
            </w:r>
          </w:p>
        </w:tc>
        <w:tc>
          <w:tcPr>
            <w:tcW w:w="596" w:type="dxa"/>
          </w:tcPr>
          <w:p w:rsidR="00B16ED5" w:rsidRPr="007729AC" w:rsidRDefault="00B16ED5" w:rsidP="00DB5009">
            <w:pPr>
              <w:spacing w:after="0" w:line="240" w:lineRule="auto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 xml:space="preserve">  0</w:t>
            </w:r>
          </w:p>
        </w:tc>
        <w:tc>
          <w:tcPr>
            <w:tcW w:w="1260" w:type="dxa"/>
          </w:tcPr>
          <w:p w:rsidR="00B16ED5" w:rsidRPr="007729AC" w:rsidRDefault="00B16ED5" w:rsidP="00DB5009">
            <w:pPr>
              <w:spacing w:after="0" w:line="240" w:lineRule="auto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 xml:space="preserve">         -</w:t>
            </w:r>
          </w:p>
        </w:tc>
        <w:tc>
          <w:tcPr>
            <w:tcW w:w="108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</w:t>
            </w:r>
          </w:p>
        </w:tc>
        <w:tc>
          <w:tcPr>
            <w:tcW w:w="900" w:type="dxa"/>
          </w:tcPr>
          <w:p w:rsidR="00B16ED5" w:rsidRPr="007729AC" w:rsidRDefault="00B16ED5" w:rsidP="00DB5009">
            <w:pPr>
              <w:spacing w:after="0" w:line="240" w:lineRule="auto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 xml:space="preserve">    35</w:t>
            </w:r>
          </w:p>
        </w:tc>
        <w:tc>
          <w:tcPr>
            <w:tcW w:w="72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39</w:t>
            </w:r>
          </w:p>
        </w:tc>
        <w:tc>
          <w:tcPr>
            <w:tcW w:w="738" w:type="dxa"/>
          </w:tcPr>
          <w:p w:rsidR="00B16ED5" w:rsidRPr="00460632" w:rsidRDefault="00B16ED5" w:rsidP="00E81043">
            <w:pPr>
              <w:spacing w:after="0" w:line="240" w:lineRule="auto"/>
              <w:jc w:val="center"/>
              <w:rPr>
                <w:b/>
                <w:bCs/>
                <w:color w:val="000000"/>
                <w:lang w:val="ro-RO"/>
              </w:rPr>
            </w:pPr>
            <w:r w:rsidRPr="00460632">
              <w:rPr>
                <w:b/>
                <w:bCs/>
                <w:color w:val="000000"/>
                <w:lang w:val="ro-RO"/>
              </w:rPr>
              <w:t>4</w:t>
            </w:r>
          </w:p>
        </w:tc>
      </w:tr>
      <w:tr w:rsidR="00B16ED5" w:rsidRPr="007729AC" w:rsidTr="00E34882">
        <w:tc>
          <w:tcPr>
            <w:tcW w:w="2808" w:type="dxa"/>
          </w:tcPr>
          <w:p w:rsidR="00B16ED5" w:rsidRPr="007729AC" w:rsidRDefault="00B16ED5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21. Placintescu Stefan</w:t>
            </w:r>
          </w:p>
        </w:tc>
        <w:tc>
          <w:tcPr>
            <w:tcW w:w="664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8</w:t>
            </w:r>
          </w:p>
        </w:tc>
        <w:tc>
          <w:tcPr>
            <w:tcW w:w="596" w:type="dxa"/>
          </w:tcPr>
          <w:p w:rsidR="00B16ED5" w:rsidRPr="007729AC" w:rsidRDefault="00B16ED5" w:rsidP="00DB5009">
            <w:pPr>
              <w:spacing w:after="0" w:line="240" w:lineRule="auto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 xml:space="preserve">  5</w:t>
            </w:r>
          </w:p>
        </w:tc>
        <w:tc>
          <w:tcPr>
            <w:tcW w:w="1260" w:type="dxa"/>
          </w:tcPr>
          <w:p w:rsidR="00B16ED5" w:rsidRPr="007729AC" w:rsidRDefault="00B16ED5" w:rsidP="00DB5009">
            <w:pPr>
              <w:spacing w:after="0" w:line="240" w:lineRule="auto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 xml:space="preserve">         -</w:t>
            </w:r>
          </w:p>
        </w:tc>
        <w:tc>
          <w:tcPr>
            <w:tcW w:w="108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13</w:t>
            </w:r>
          </w:p>
        </w:tc>
        <w:tc>
          <w:tcPr>
            <w:tcW w:w="900" w:type="dxa"/>
          </w:tcPr>
          <w:p w:rsidR="00B16ED5" w:rsidRPr="007729AC" w:rsidRDefault="00B16ED5" w:rsidP="00DB5009">
            <w:pPr>
              <w:spacing w:after="0" w:line="240" w:lineRule="auto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 xml:space="preserve">     45</w:t>
            </w:r>
          </w:p>
        </w:tc>
        <w:tc>
          <w:tcPr>
            <w:tcW w:w="72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58</w:t>
            </w:r>
          </w:p>
        </w:tc>
        <w:tc>
          <w:tcPr>
            <w:tcW w:w="738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6</w:t>
            </w:r>
          </w:p>
        </w:tc>
      </w:tr>
      <w:tr w:rsidR="00B16ED5" w:rsidRPr="007729AC" w:rsidTr="00E34882">
        <w:tc>
          <w:tcPr>
            <w:tcW w:w="2808" w:type="dxa"/>
          </w:tcPr>
          <w:p w:rsidR="00B16ED5" w:rsidRPr="00D62FCB" w:rsidRDefault="00B16ED5" w:rsidP="002567C6">
            <w:pPr>
              <w:spacing w:after="0" w:line="240" w:lineRule="auto"/>
              <w:rPr>
                <w:bCs/>
                <w:lang w:val="ro-RO"/>
              </w:rPr>
            </w:pPr>
            <w:r w:rsidRPr="00D62FCB">
              <w:rPr>
                <w:bCs/>
                <w:lang w:val="ro-RO"/>
              </w:rPr>
              <w:t>22.</w:t>
            </w:r>
            <w:r>
              <w:rPr>
                <w:bCs/>
                <w:lang w:val="ro-RO"/>
              </w:rPr>
              <w:t xml:space="preserve"> </w:t>
            </w:r>
            <w:r w:rsidRPr="00D62FCB">
              <w:rPr>
                <w:bCs/>
                <w:lang w:val="ro-RO"/>
              </w:rPr>
              <w:t>Radu Cosmin Andrei</w:t>
            </w:r>
          </w:p>
        </w:tc>
        <w:tc>
          <w:tcPr>
            <w:tcW w:w="664" w:type="dxa"/>
          </w:tcPr>
          <w:p w:rsidR="00B16ED5" w:rsidRPr="00000D4F" w:rsidRDefault="00B16ED5" w:rsidP="002567C6">
            <w:pPr>
              <w:spacing w:after="0" w:line="240" w:lineRule="auto"/>
              <w:jc w:val="center"/>
              <w:rPr>
                <w:b/>
                <w:bCs/>
                <w:color w:val="000000"/>
                <w:lang w:val="ro-RO"/>
              </w:rPr>
            </w:pPr>
            <w:r>
              <w:rPr>
                <w:b/>
                <w:bCs/>
                <w:color w:val="000000"/>
                <w:lang w:val="ro-RO"/>
              </w:rPr>
              <w:t>8</w:t>
            </w:r>
          </w:p>
        </w:tc>
        <w:tc>
          <w:tcPr>
            <w:tcW w:w="596" w:type="dxa"/>
          </w:tcPr>
          <w:p w:rsidR="00B16ED5" w:rsidRPr="00000D4F" w:rsidRDefault="00B16ED5" w:rsidP="002567C6">
            <w:pPr>
              <w:spacing w:after="0" w:line="240" w:lineRule="auto"/>
              <w:jc w:val="center"/>
              <w:rPr>
                <w:b/>
                <w:bCs/>
                <w:color w:val="000000"/>
                <w:lang w:val="ro-RO"/>
              </w:rPr>
            </w:pPr>
            <w:r>
              <w:rPr>
                <w:b/>
                <w:bCs/>
                <w:color w:val="000000"/>
                <w:lang w:val="ro-RO"/>
              </w:rPr>
              <w:t>8</w:t>
            </w:r>
          </w:p>
        </w:tc>
        <w:tc>
          <w:tcPr>
            <w:tcW w:w="1260" w:type="dxa"/>
          </w:tcPr>
          <w:p w:rsidR="00B16ED5" w:rsidRPr="00A35B96" w:rsidRDefault="00B16ED5" w:rsidP="00DB5009">
            <w:pPr>
              <w:spacing w:after="0" w:line="240" w:lineRule="auto"/>
              <w:rPr>
                <w:bCs/>
                <w:lang w:val="ro-RO"/>
              </w:rPr>
            </w:pPr>
            <w:r w:rsidRPr="00A35B96">
              <w:rPr>
                <w:bCs/>
                <w:lang w:val="ro-RO"/>
              </w:rPr>
              <w:t xml:space="preserve">          4</w:t>
            </w:r>
          </w:p>
        </w:tc>
        <w:tc>
          <w:tcPr>
            <w:tcW w:w="1080" w:type="dxa"/>
          </w:tcPr>
          <w:p w:rsidR="00B16ED5" w:rsidRPr="00000D4F" w:rsidRDefault="00B16ED5" w:rsidP="00E81043">
            <w:pPr>
              <w:spacing w:after="0" w:line="240" w:lineRule="auto"/>
              <w:jc w:val="center"/>
              <w:rPr>
                <w:b/>
                <w:bCs/>
                <w:color w:val="000000"/>
                <w:lang w:val="ro-RO"/>
              </w:rPr>
            </w:pPr>
            <w:r>
              <w:rPr>
                <w:b/>
                <w:bCs/>
                <w:color w:val="000000"/>
                <w:lang w:val="ro-RO"/>
              </w:rPr>
              <w:t>20</w:t>
            </w:r>
          </w:p>
        </w:tc>
        <w:tc>
          <w:tcPr>
            <w:tcW w:w="900" w:type="dxa"/>
          </w:tcPr>
          <w:p w:rsidR="00B16ED5" w:rsidRPr="00000D4F" w:rsidRDefault="00B16ED5" w:rsidP="002567C6">
            <w:pPr>
              <w:spacing w:after="0" w:line="240" w:lineRule="auto"/>
              <w:jc w:val="center"/>
              <w:rPr>
                <w:b/>
                <w:bCs/>
                <w:color w:val="000000"/>
                <w:lang w:val="ro-RO"/>
              </w:rPr>
            </w:pPr>
            <w:r>
              <w:rPr>
                <w:b/>
                <w:bCs/>
                <w:color w:val="000000"/>
                <w:lang w:val="ro-RO"/>
              </w:rPr>
              <w:t>74</w:t>
            </w:r>
          </w:p>
        </w:tc>
        <w:tc>
          <w:tcPr>
            <w:tcW w:w="720" w:type="dxa"/>
          </w:tcPr>
          <w:p w:rsidR="00B16ED5" w:rsidRPr="00000D4F" w:rsidRDefault="00B16ED5" w:rsidP="00E81043">
            <w:pPr>
              <w:spacing w:after="0" w:line="240" w:lineRule="auto"/>
              <w:jc w:val="center"/>
              <w:rPr>
                <w:b/>
                <w:bCs/>
                <w:color w:val="000000"/>
                <w:lang w:val="ro-RO"/>
              </w:rPr>
            </w:pPr>
            <w:r>
              <w:rPr>
                <w:b/>
                <w:bCs/>
                <w:color w:val="000000"/>
                <w:lang w:val="ro-RO"/>
              </w:rPr>
              <w:t>94</w:t>
            </w:r>
          </w:p>
        </w:tc>
        <w:tc>
          <w:tcPr>
            <w:tcW w:w="738" w:type="dxa"/>
          </w:tcPr>
          <w:p w:rsidR="00B16ED5" w:rsidRPr="00B243F7" w:rsidRDefault="00B16ED5" w:rsidP="00E81043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 w:rsidRPr="00B243F7">
              <w:rPr>
                <w:b/>
                <w:bCs/>
                <w:color w:val="FF0000"/>
                <w:lang w:val="ro-RO"/>
              </w:rPr>
              <w:t>9</w:t>
            </w:r>
          </w:p>
        </w:tc>
      </w:tr>
      <w:tr w:rsidR="00B16ED5" w:rsidRPr="007729AC" w:rsidTr="00E34882">
        <w:trPr>
          <w:trHeight w:val="269"/>
        </w:trPr>
        <w:tc>
          <w:tcPr>
            <w:tcW w:w="2808" w:type="dxa"/>
          </w:tcPr>
          <w:p w:rsidR="00B16ED5" w:rsidRPr="007729AC" w:rsidRDefault="00B16ED5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23. Ristea Tudor</w:t>
            </w:r>
          </w:p>
        </w:tc>
        <w:tc>
          <w:tcPr>
            <w:tcW w:w="664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596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260" w:type="dxa"/>
          </w:tcPr>
          <w:p w:rsidR="00B16ED5" w:rsidRPr="0097476F" w:rsidRDefault="00B16ED5" w:rsidP="00DB5009">
            <w:pPr>
              <w:spacing w:after="0" w:line="240" w:lineRule="auto"/>
              <w:rPr>
                <w:b/>
                <w:bCs/>
                <w:color w:val="FF0000"/>
                <w:lang w:val="ro-RO"/>
              </w:rPr>
            </w:pPr>
            <w:r w:rsidRPr="0097476F">
              <w:rPr>
                <w:b/>
                <w:bCs/>
                <w:color w:val="FF0000"/>
                <w:lang w:val="ro-RO"/>
              </w:rPr>
              <w:t>Intr.studii</w:t>
            </w:r>
          </w:p>
        </w:tc>
        <w:tc>
          <w:tcPr>
            <w:tcW w:w="108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900" w:type="dxa"/>
          </w:tcPr>
          <w:p w:rsidR="00B16ED5" w:rsidRPr="007729AC" w:rsidRDefault="00B16ED5" w:rsidP="00DB5009">
            <w:pPr>
              <w:spacing w:after="0" w:line="240" w:lineRule="auto"/>
              <w:rPr>
                <w:b/>
                <w:bCs/>
                <w:lang w:val="ro-RO"/>
              </w:rPr>
            </w:pPr>
          </w:p>
        </w:tc>
        <w:tc>
          <w:tcPr>
            <w:tcW w:w="72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38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</w:p>
        </w:tc>
      </w:tr>
      <w:tr w:rsidR="00B16ED5" w:rsidRPr="007729AC" w:rsidTr="00E34882">
        <w:tc>
          <w:tcPr>
            <w:tcW w:w="2808" w:type="dxa"/>
          </w:tcPr>
          <w:p w:rsidR="00B16ED5" w:rsidRPr="007729AC" w:rsidRDefault="00B16ED5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24. Scobiola Radu</w:t>
            </w:r>
          </w:p>
        </w:tc>
        <w:tc>
          <w:tcPr>
            <w:tcW w:w="664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</w:t>
            </w:r>
          </w:p>
        </w:tc>
        <w:tc>
          <w:tcPr>
            <w:tcW w:w="596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0</w:t>
            </w:r>
          </w:p>
        </w:tc>
        <w:tc>
          <w:tcPr>
            <w:tcW w:w="1260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08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</w:t>
            </w:r>
          </w:p>
        </w:tc>
        <w:tc>
          <w:tcPr>
            <w:tcW w:w="900" w:type="dxa"/>
          </w:tcPr>
          <w:p w:rsidR="00B16ED5" w:rsidRPr="007729AC" w:rsidRDefault="00B16ED5" w:rsidP="00DB5009">
            <w:pPr>
              <w:spacing w:after="0" w:line="240" w:lineRule="auto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 xml:space="preserve">    43</w:t>
            </w:r>
          </w:p>
        </w:tc>
        <w:tc>
          <w:tcPr>
            <w:tcW w:w="72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47</w:t>
            </w:r>
          </w:p>
        </w:tc>
        <w:tc>
          <w:tcPr>
            <w:tcW w:w="738" w:type="dxa"/>
          </w:tcPr>
          <w:p w:rsidR="00B16ED5" w:rsidRPr="00AB316A" w:rsidRDefault="00B16ED5" w:rsidP="00E81043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5</w:t>
            </w:r>
          </w:p>
        </w:tc>
      </w:tr>
      <w:tr w:rsidR="00B16ED5" w:rsidRPr="007729AC" w:rsidTr="00E34882">
        <w:tc>
          <w:tcPr>
            <w:tcW w:w="2808" w:type="dxa"/>
          </w:tcPr>
          <w:p w:rsidR="00B16ED5" w:rsidRPr="007729AC" w:rsidRDefault="00B16ED5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25. Soare Dennis Gabriel</w:t>
            </w:r>
          </w:p>
        </w:tc>
        <w:tc>
          <w:tcPr>
            <w:tcW w:w="664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7</w:t>
            </w:r>
          </w:p>
        </w:tc>
        <w:tc>
          <w:tcPr>
            <w:tcW w:w="596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</w:t>
            </w:r>
          </w:p>
        </w:tc>
        <w:tc>
          <w:tcPr>
            <w:tcW w:w="1260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08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11</w:t>
            </w:r>
          </w:p>
        </w:tc>
        <w:tc>
          <w:tcPr>
            <w:tcW w:w="900" w:type="dxa"/>
          </w:tcPr>
          <w:p w:rsidR="00B16ED5" w:rsidRPr="007729AC" w:rsidRDefault="00B16ED5" w:rsidP="00DB5009">
            <w:pPr>
              <w:spacing w:after="0" w:line="240" w:lineRule="auto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 xml:space="preserve">     55</w:t>
            </w:r>
          </w:p>
        </w:tc>
        <w:tc>
          <w:tcPr>
            <w:tcW w:w="72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66</w:t>
            </w:r>
          </w:p>
        </w:tc>
        <w:tc>
          <w:tcPr>
            <w:tcW w:w="738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7</w:t>
            </w:r>
          </w:p>
        </w:tc>
      </w:tr>
      <w:tr w:rsidR="00B16ED5" w:rsidRPr="007729AC" w:rsidTr="00E34882">
        <w:tc>
          <w:tcPr>
            <w:tcW w:w="2808" w:type="dxa"/>
          </w:tcPr>
          <w:p w:rsidR="00B16ED5" w:rsidRPr="007729AC" w:rsidRDefault="00B16ED5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26. Turcu Virgil</w:t>
            </w:r>
          </w:p>
        </w:tc>
        <w:tc>
          <w:tcPr>
            <w:tcW w:w="664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7</w:t>
            </w:r>
          </w:p>
        </w:tc>
        <w:tc>
          <w:tcPr>
            <w:tcW w:w="596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3</w:t>
            </w:r>
          </w:p>
        </w:tc>
        <w:tc>
          <w:tcPr>
            <w:tcW w:w="1260" w:type="dxa"/>
          </w:tcPr>
          <w:p w:rsidR="00B16ED5" w:rsidRPr="007729AC" w:rsidRDefault="00B16ED5" w:rsidP="00DB5009">
            <w:pPr>
              <w:spacing w:after="0" w:line="240" w:lineRule="auto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 xml:space="preserve">          4</w:t>
            </w:r>
          </w:p>
        </w:tc>
        <w:tc>
          <w:tcPr>
            <w:tcW w:w="108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14</w:t>
            </w:r>
          </w:p>
        </w:tc>
        <w:tc>
          <w:tcPr>
            <w:tcW w:w="900" w:type="dxa"/>
          </w:tcPr>
          <w:p w:rsidR="00B16ED5" w:rsidRPr="007729AC" w:rsidRDefault="00B16ED5" w:rsidP="00DB5009">
            <w:pPr>
              <w:spacing w:after="0" w:line="240" w:lineRule="auto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 xml:space="preserve">    64</w:t>
            </w:r>
          </w:p>
        </w:tc>
        <w:tc>
          <w:tcPr>
            <w:tcW w:w="72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78</w:t>
            </w:r>
          </w:p>
        </w:tc>
        <w:tc>
          <w:tcPr>
            <w:tcW w:w="738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8</w:t>
            </w:r>
          </w:p>
        </w:tc>
      </w:tr>
      <w:tr w:rsidR="00B16ED5" w:rsidRPr="007729AC" w:rsidTr="00E34882">
        <w:tc>
          <w:tcPr>
            <w:tcW w:w="2808" w:type="dxa"/>
          </w:tcPr>
          <w:p w:rsidR="00B16ED5" w:rsidRPr="007729AC" w:rsidRDefault="00B16ED5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27. Udroiu Laura Ioana</w:t>
            </w:r>
          </w:p>
        </w:tc>
        <w:tc>
          <w:tcPr>
            <w:tcW w:w="664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8</w:t>
            </w:r>
          </w:p>
        </w:tc>
        <w:tc>
          <w:tcPr>
            <w:tcW w:w="596" w:type="dxa"/>
          </w:tcPr>
          <w:p w:rsidR="00B16ED5" w:rsidRPr="007729AC" w:rsidRDefault="00B16ED5" w:rsidP="000D13F1">
            <w:pPr>
              <w:spacing w:after="0" w:line="240" w:lineRule="auto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 xml:space="preserve">   8</w:t>
            </w:r>
          </w:p>
        </w:tc>
        <w:tc>
          <w:tcPr>
            <w:tcW w:w="1260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08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16</w:t>
            </w:r>
          </w:p>
        </w:tc>
        <w:tc>
          <w:tcPr>
            <w:tcW w:w="900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73</w:t>
            </w:r>
          </w:p>
        </w:tc>
        <w:tc>
          <w:tcPr>
            <w:tcW w:w="72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89</w:t>
            </w:r>
          </w:p>
        </w:tc>
        <w:tc>
          <w:tcPr>
            <w:tcW w:w="738" w:type="dxa"/>
          </w:tcPr>
          <w:p w:rsidR="00B16ED5" w:rsidRPr="00E43646" w:rsidRDefault="00B16ED5" w:rsidP="00E81043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9</w:t>
            </w:r>
          </w:p>
        </w:tc>
      </w:tr>
      <w:tr w:rsidR="00B16ED5" w:rsidRPr="007729AC" w:rsidTr="002567C6">
        <w:tc>
          <w:tcPr>
            <w:tcW w:w="2808" w:type="dxa"/>
          </w:tcPr>
          <w:p w:rsidR="00B16ED5" w:rsidRPr="007729AC" w:rsidRDefault="00B16ED5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28. Voinea Clara Naomi</w:t>
            </w:r>
          </w:p>
        </w:tc>
        <w:tc>
          <w:tcPr>
            <w:tcW w:w="664" w:type="dxa"/>
          </w:tcPr>
          <w:p w:rsidR="00B16ED5" w:rsidRPr="007729AC" w:rsidRDefault="00B16ED5" w:rsidP="000D13F1">
            <w:pPr>
              <w:spacing w:after="0" w:line="240" w:lineRule="auto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 xml:space="preserve">   3</w:t>
            </w:r>
          </w:p>
        </w:tc>
        <w:tc>
          <w:tcPr>
            <w:tcW w:w="596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1</w:t>
            </w:r>
          </w:p>
        </w:tc>
        <w:tc>
          <w:tcPr>
            <w:tcW w:w="1260" w:type="dxa"/>
          </w:tcPr>
          <w:p w:rsidR="00B16ED5" w:rsidRPr="007729AC" w:rsidRDefault="00B16ED5" w:rsidP="000D13F1">
            <w:pPr>
              <w:spacing w:after="0" w:line="240" w:lineRule="auto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 xml:space="preserve">         -</w:t>
            </w:r>
          </w:p>
        </w:tc>
        <w:tc>
          <w:tcPr>
            <w:tcW w:w="108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</w:t>
            </w:r>
          </w:p>
        </w:tc>
        <w:tc>
          <w:tcPr>
            <w:tcW w:w="900" w:type="dxa"/>
          </w:tcPr>
          <w:p w:rsidR="00B16ED5" w:rsidRPr="007729AC" w:rsidRDefault="00B16ED5" w:rsidP="000D13F1">
            <w:pPr>
              <w:spacing w:after="0" w:line="240" w:lineRule="auto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 xml:space="preserve">     60</w:t>
            </w:r>
          </w:p>
        </w:tc>
        <w:tc>
          <w:tcPr>
            <w:tcW w:w="72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64</w:t>
            </w:r>
          </w:p>
        </w:tc>
        <w:tc>
          <w:tcPr>
            <w:tcW w:w="738" w:type="dxa"/>
          </w:tcPr>
          <w:p w:rsidR="00B16ED5" w:rsidRPr="008E33AF" w:rsidRDefault="00B16ED5" w:rsidP="00E81043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6</w:t>
            </w:r>
          </w:p>
        </w:tc>
      </w:tr>
      <w:tr w:rsidR="00B16ED5" w:rsidRPr="007729AC" w:rsidTr="002567C6">
        <w:tc>
          <w:tcPr>
            <w:tcW w:w="2808" w:type="dxa"/>
          </w:tcPr>
          <w:p w:rsidR="00B16ED5" w:rsidRPr="007729AC" w:rsidRDefault="00B16ED5" w:rsidP="002567C6">
            <w:pPr>
              <w:spacing w:after="0" w:line="240" w:lineRule="auto"/>
              <w:rPr>
                <w:bCs/>
                <w:lang w:val="ro-RO"/>
              </w:rPr>
            </w:pPr>
          </w:p>
        </w:tc>
        <w:tc>
          <w:tcPr>
            <w:tcW w:w="664" w:type="dxa"/>
          </w:tcPr>
          <w:p w:rsidR="00B16ED5" w:rsidRPr="007729AC" w:rsidRDefault="00B16ED5" w:rsidP="00DB5009">
            <w:pPr>
              <w:spacing w:after="0" w:line="240" w:lineRule="auto"/>
              <w:rPr>
                <w:b/>
                <w:bCs/>
                <w:lang w:val="ro-RO"/>
              </w:rPr>
            </w:pPr>
          </w:p>
        </w:tc>
        <w:tc>
          <w:tcPr>
            <w:tcW w:w="596" w:type="dxa"/>
          </w:tcPr>
          <w:p w:rsidR="00B16ED5" w:rsidRPr="007729AC" w:rsidRDefault="00B16ED5" w:rsidP="00DB5009">
            <w:pPr>
              <w:spacing w:after="0" w:line="240" w:lineRule="auto"/>
              <w:rPr>
                <w:b/>
                <w:bCs/>
                <w:lang w:val="ro-RO"/>
              </w:rPr>
            </w:pPr>
          </w:p>
        </w:tc>
        <w:tc>
          <w:tcPr>
            <w:tcW w:w="1260" w:type="dxa"/>
          </w:tcPr>
          <w:p w:rsidR="00B16ED5" w:rsidRPr="007729AC" w:rsidRDefault="00B16ED5" w:rsidP="00DB5009">
            <w:pPr>
              <w:spacing w:after="0" w:line="240" w:lineRule="auto"/>
              <w:rPr>
                <w:b/>
                <w:bCs/>
                <w:lang w:val="ro-RO"/>
              </w:rPr>
            </w:pPr>
          </w:p>
        </w:tc>
        <w:tc>
          <w:tcPr>
            <w:tcW w:w="108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900" w:type="dxa"/>
          </w:tcPr>
          <w:p w:rsidR="00B16ED5" w:rsidRPr="007729AC" w:rsidRDefault="00B16ED5" w:rsidP="00DB5009">
            <w:pPr>
              <w:spacing w:after="0" w:line="240" w:lineRule="auto"/>
              <w:rPr>
                <w:b/>
                <w:bCs/>
                <w:lang w:val="ro-RO"/>
              </w:rPr>
            </w:pPr>
          </w:p>
        </w:tc>
        <w:tc>
          <w:tcPr>
            <w:tcW w:w="72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38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</w:p>
        </w:tc>
      </w:tr>
      <w:tr w:rsidR="00B16ED5" w:rsidRPr="007729AC" w:rsidTr="002567C6">
        <w:tc>
          <w:tcPr>
            <w:tcW w:w="2808" w:type="dxa"/>
          </w:tcPr>
          <w:p w:rsidR="00B16ED5" w:rsidRPr="007729AC" w:rsidRDefault="00B16ED5" w:rsidP="002567C6">
            <w:pPr>
              <w:spacing w:after="0" w:line="240" w:lineRule="auto"/>
              <w:rPr>
                <w:bCs/>
                <w:lang w:val="ro-RO"/>
              </w:rPr>
            </w:pPr>
          </w:p>
        </w:tc>
        <w:tc>
          <w:tcPr>
            <w:tcW w:w="664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596" w:type="dxa"/>
          </w:tcPr>
          <w:p w:rsidR="00B16ED5" w:rsidRPr="007729AC" w:rsidRDefault="00B16ED5" w:rsidP="000D13F1">
            <w:pPr>
              <w:spacing w:after="0" w:line="240" w:lineRule="auto"/>
              <w:rPr>
                <w:b/>
                <w:bCs/>
                <w:lang w:val="ro-RO"/>
              </w:rPr>
            </w:pPr>
          </w:p>
        </w:tc>
        <w:tc>
          <w:tcPr>
            <w:tcW w:w="1260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08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900" w:type="dxa"/>
          </w:tcPr>
          <w:p w:rsidR="00B16ED5" w:rsidRPr="007729AC" w:rsidRDefault="00B16ED5" w:rsidP="000D13F1">
            <w:pPr>
              <w:spacing w:after="0" w:line="240" w:lineRule="auto"/>
              <w:rPr>
                <w:b/>
                <w:bCs/>
                <w:lang w:val="ro-RO"/>
              </w:rPr>
            </w:pPr>
          </w:p>
        </w:tc>
        <w:tc>
          <w:tcPr>
            <w:tcW w:w="72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38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</w:p>
        </w:tc>
      </w:tr>
      <w:tr w:rsidR="00B16ED5" w:rsidRPr="007729AC" w:rsidTr="002567C6">
        <w:tc>
          <w:tcPr>
            <w:tcW w:w="2808" w:type="dxa"/>
          </w:tcPr>
          <w:p w:rsidR="00B16ED5" w:rsidRPr="007729AC" w:rsidRDefault="00B16ED5" w:rsidP="002567C6">
            <w:pPr>
              <w:spacing w:after="0" w:line="240" w:lineRule="auto"/>
              <w:rPr>
                <w:bCs/>
                <w:lang w:val="ro-RO"/>
              </w:rPr>
            </w:pPr>
          </w:p>
        </w:tc>
        <w:tc>
          <w:tcPr>
            <w:tcW w:w="664" w:type="dxa"/>
          </w:tcPr>
          <w:p w:rsidR="00B16ED5" w:rsidRPr="007729AC" w:rsidRDefault="00B16ED5" w:rsidP="000D13F1">
            <w:pPr>
              <w:spacing w:after="0" w:line="240" w:lineRule="auto"/>
              <w:rPr>
                <w:b/>
                <w:bCs/>
                <w:lang w:val="ro-RO"/>
              </w:rPr>
            </w:pPr>
          </w:p>
        </w:tc>
        <w:tc>
          <w:tcPr>
            <w:tcW w:w="596" w:type="dxa"/>
          </w:tcPr>
          <w:p w:rsidR="00B16ED5" w:rsidRPr="007729AC" w:rsidRDefault="00B16ED5" w:rsidP="000D13F1">
            <w:pPr>
              <w:spacing w:after="0" w:line="240" w:lineRule="auto"/>
              <w:rPr>
                <w:b/>
                <w:bCs/>
                <w:lang w:val="ro-RO"/>
              </w:rPr>
            </w:pPr>
          </w:p>
        </w:tc>
        <w:tc>
          <w:tcPr>
            <w:tcW w:w="1260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08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900" w:type="dxa"/>
          </w:tcPr>
          <w:p w:rsidR="00B16ED5" w:rsidRPr="007729AC" w:rsidRDefault="00B16ED5" w:rsidP="000D13F1">
            <w:pPr>
              <w:spacing w:after="0" w:line="240" w:lineRule="auto"/>
              <w:rPr>
                <w:b/>
                <w:bCs/>
                <w:lang w:val="ro-RO"/>
              </w:rPr>
            </w:pPr>
          </w:p>
        </w:tc>
        <w:tc>
          <w:tcPr>
            <w:tcW w:w="72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38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</w:p>
        </w:tc>
      </w:tr>
      <w:tr w:rsidR="00B16ED5" w:rsidRPr="007729AC" w:rsidTr="002567C6">
        <w:tc>
          <w:tcPr>
            <w:tcW w:w="2808" w:type="dxa"/>
          </w:tcPr>
          <w:p w:rsidR="00B16ED5" w:rsidRPr="007729AC" w:rsidRDefault="00B16ED5" w:rsidP="002567C6">
            <w:pPr>
              <w:spacing w:after="0" w:line="240" w:lineRule="auto"/>
              <w:rPr>
                <w:bCs/>
                <w:lang w:val="ro-RO"/>
              </w:rPr>
            </w:pPr>
          </w:p>
        </w:tc>
        <w:tc>
          <w:tcPr>
            <w:tcW w:w="664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596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260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08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900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2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38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</w:p>
        </w:tc>
      </w:tr>
      <w:tr w:rsidR="00B16ED5" w:rsidRPr="007729AC" w:rsidTr="002567C6">
        <w:tc>
          <w:tcPr>
            <w:tcW w:w="2808" w:type="dxa"/>
          </w:tcPr>
          <w:p w:rsidR="00B16ED5" w:rsidRPr="007729AC" w:rsidRDefault="00B16ED5" w:rsidP="002567C6">
            <w:pPr>
              <w:spacing w:after="0" w:line="240" w:lineRule="auto"/>
              <w:rPr>
                <w:bCs/>
                <w:lang w:val="ro-RO"/>
              </w:rPr>
            </w:pPr>
          </w:p>
        </w:tc>
        <w:tc>
          <w:tcPr>
            <w:tcW w:w="664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596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260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08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900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2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38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</w:p>
        </w:tc>
      </w:tr>
      <w:tr w:rsidR="00B16ED5" w:rsidRPr="007729AC" w:rsidTr="00E34882">
        <w:tc>
          <w:tcPr>
            <w:tcW w:w="2808" w:type="dxa"/>
          </w:tcPr>
          <w:p w:rsidR="00B16ED5" w:rsidRPr="007729AC" w:rsidRDefault="00B16ED5" w:rsidP="002567C6">
            <w:pPr>
              <w:spacing w:after="0" w:line="240" w:lineRule="auto"/>
              <w:rPr>
                <w:bCs/>
                <w:lang w:val="ro-RO"/>
              </w:rPr>
            </w:pPr>
          </w:p>
        </w:tc>
        <w:tc>
          <w:tcPr>
            <w:tcW w:w="664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596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260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08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900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2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38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</w:p>
        </w:tc>
      </w:tr>
      <w:tr w:rsidR="00B16ED5" w:rsidRPr="007729AC" w:rsidTr="00E34882">
        <w:tc>
          <w:tcPr>
            <w:tcW w:w="2808" w:type="dxa"/>
          </w:tcPr>
          <w:p w:rsidR="00B16ED5" w:rsidRPr="007729AC" w:rsidRDefault="00B16ED5" w:rsidP="002567C6">
            <w:pPr>
              <w:spacing w:after="0" w:line="240" w:lineRule="auto"/>
              <w:rPr>
                <w:bCs/>
                <w:lang w:val="ro-RO"/>
              </w:rPr>
            </w:pPr>
          </w:p>
        </w:tc>
        <w:tc>
          <w:tcPr>
            <w:tcW w:w="664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596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260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08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900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2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38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</w:p>
        </w:tc>
      </w:tr>
      <w:tr w:rsidR="00B16ED5" w:rsidRPr="007729AC" w:rsidTr="00E34882">
        <w:tc>
          <w:tcPr>
            <w:tcW w:w="2808" w:type="dxa"/>
          </w:tcPr>
          <w:p w:rsidR="00B16ED5" w:rsidRPr="007729AC" w:rsidRDefault="00B16ED5" w:rsidP="002567C6">
            <w:pPr>
              <w:spacing w:after="0" w:line="240" w:lineRule="auto"/>
              <w:rPr>
                <w:bCs/>
                <w:lang w:val="ro-RO"/>
              </w:rPr>
            </w:pPr>
          </w:p>
        </w:tc>
        <w:tc>
          <w:tcPr>
            <w:tcW w:w="664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596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260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08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900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2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38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</w:tr>
      <w:tr w:rsidR="00B16ED5" w:rsidRPr="007729AC" w:rsidTr="00E34882">
        <w:tc>
          <w:tcPr>
            <w:tcW w:w="2808" w:type="dxa"/>
          </w:tcPr>
          <w:p w:rsidR="00B16ED5" w:rsidRPr="007729AC" w:rsidRDefault="00B16ED5" w:rsidP="002567C6">
            <w:pPr>
              <w:spacing w:after="0" w:line="240" w:lineRule="auto"/>
              <w:rPr>
                <w:bCs/>
                <w:lang w:val="ro-RO"/>
              </w:rPr>
            </w:pPr>
          </w:p>
        </w:tc>
        <w:tc>
          <w:tcPr>
            <w:tcW w:w="664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596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260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08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900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2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38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</w:tr>
      <w:tr w:rsidR="00B16ED5" w:rsidRPr="007729AC" w:rsidTr="00E34882">
        <w:tc>
          <w:tcPr>
            <w:tcW w:w="2808" w:type="dxa"/>
          </w:tcPr>
          <w:p w:rsidR="00B16ED5" w:rsidRPr="007729AC" w:rsidRDefault="00B16ED5" w:rsidP="002567C6">
            <w:pPr>
              <w:spacing w:after="0" w:line="240" w:lineRule="auto"/>
              <w:rPr>
                <w:bCs/>
                <w:lang w:val="ro-RO"/>
              </w:rPr>
            </w:pPr>
          </w:p>
        </w:tc>
        <w:tc>
          <w:tcPr>
            <w:tcW w:w="664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596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260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08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900" w:type="dxa"/>
          </w:tcPr>
          <w:p w:rsidR="00B16ED5" w:rsidRPr="007729AC" w:rsidRDefault="00B16ED5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20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38" w:type="dxa"/>
          </w:tcPr>
          <w:p w:rsidR="00B16ED5" w:rsidRPr="007729AC" w:rsidRDefault="00B16ED5" w:rsidP="00E8104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</w:tr>
    </w:tbl>
    <w:p w:rsidR="00B16ED5" w:rsidRPr="007729AC" w:rsidRDefault="00B16ED5" w:rsidP="00E34882">
      <w:pPr>
        <w:rPr>
          <w:b/>
          <w:bCs/>
          <w:sz w:val="28"/>
          <w:szCs w:val="28"/>
          <w:lang w:val="ro-RO"/>
        </w:rPr>
      </w:pPr>
    </w:p>
    <w:sectPr w:rsidR="00B16ED5" w:rsidRPr="007729AC" w:rsidSect="00341C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E4BC7"/>
    <w:multiLevelType w:val="hybridMultilevel"/>
    <w:tmpl w:val="7FC40C0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3E51BC1"/>
    <w:multiLevelType w:val="hybridMultilevel"/>
    <w:tmpl w:val="E2D2182E"/>
    <w:lvl w:ilvl="0" w:tplc="C5CA558A">
      <w:start w:val="33"/>
      <w:numFmt w:val="bullet"/>
      <w:lvlText w:val=""/>
      <w:lvlJc w:val="left"/>
      <w:pPr>
        <w:ind w:left="108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6A22FAD"/>
    <w:multiLevelType w:val="hybridMultilevel"/>
    <w:tmpl w:val="969C624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076334B"/>
    <w:multiLevelType w:val="hybridMultilevel"/>
    <w:tmpl w:val="B6E03028"/>
    <w:lvl w:ilvl="0" w:tplc="32B25030">
      <w:start w:val="33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5BD06B1"/>
    <w:multiLevelType w:val="hybridMultilevel"/>
    <w:tmpl w:val="E12E39A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2A373F5F"/>
    <w:multiLevelType w:val="hybridMultilevel"/>
    <w:tmpl w:val="04D2357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>
    <w:nsid w:val="3AE76A5D"/>
    <w:multiLevelType w:val="hybridMultilevel"/>
    <w:tmpl w:val="89865A8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>
    <w:nsid w:val="7D532170"/>
    <w:multiLevelType w:val="hybridMultilevel"/>
    <w:tmpl w:val="AF36385C"/>
    <w:lvl w:ilvl="0" w:tplc="89EE1450">
      <w:start w:val="33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7"/>
  </w:num>
  <w:num w:numId="7">
    <w:abstractNumId w:val="1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6734D"/>
    <w:rsid w:val="00000D4F"/>
    <w:rsid w:val="00005E58"/>
    <w:rsid w:val="000060A9"/>
    <w:rsid w:val="00010F94"/>
    <w:rsid w:val="00023E5E"/>
    <w:rsid w:val="00027C59"/>
    <w:rsid w:val="00036C9E"/>
    <w:rsid w:val="000372A4"/>
    <w:rsid w:val="0006734D"/>
    <w:rsid w:val="00071E18"/>
    <w:rsid w:val="00077DFF"/>
    <w:rsid w:val="0008138B"/>
    <w:rsid w:val="00081A08"/>
    <w:rsid w:val="00083625"/>
    <w:rsid w:val="00090BF5"/>
    <w:rsid w:val="0009162C"/>
    <w:rsid w:val="000A44DA"/>
    <w:rsid w:val="000B1013"/>
    <w:rsid w:val="000B562A"/>
    <w:rsid w:val="000D120C"/>
    <w:rsid w:val="000D13F1"/>
    <w:rsid w:val="000E2015"/>
    <w:rsid w:val="00101ED4"/>
    <w:rsid w:val="0011078B"/>
    <w:rsid w:val="00117475"/>
    <w:rsid w:val="00126544"/>
    <w:rsid w:val="00130B8F"/>
    <w:rsid w:val="00131DA1"/>
    <w:rsid w:val="0013470A"/>
    <w:rsid w:val="0015232C"/>
    <w:rsid w:val="0015290F"/>
    <w:rsid w:val="00154F99"/>
    <w:rsid w:val="0017616C"/>
    <w:rsid w:val="0017735D"/>
    <w:rsid w:val="0017776C"/>
    <w:rsid w:val="00181D10"/>
    <w:rsid w:val="00182129"/>
    <w:rsid w:val="00185337"/>
    <w:rsid w:val="00185647"/>
    <w:rsid w:val="00191BC7"/>
    <w:rsid w:val="001A1D9D"/>
    <w:rsid w:val="001A1E8C"/>
    <w:rsid w:val="001A7D31"/>
    <w:rsid w:val="001D0EFD"/>
    <w:rsid w:val="001D55C4"/>
    <w:rsid w:val="001E37B4"/>
    <w:rsid w:val="001F640A"/>
    <w:rsid w:val="001F7731"/>
    <w:rsid w:val="00216010"/>
    <w:rsid w:val="00217209"/>
    <w:rsid w:val="002267C7"/>
    <w:rsid w:val="00231C1A"/>
    <w:rsid w:val="00233898"/>
    <w:rsid w:val="00246D9C"/>
    <w:rsid w:val="00251D65"/>
    <w:rsid w:val="002567C6"/>
    <w:rsid w:val="0026199B"/>
    <w:rsid w:val="00267E4F"/>
    <w:rsid w:val="00273404"/>
    <w:rsid w:val="00282773"/>
    <w:rsid w:val="002835EF"/>
    <w:rsid w:val="002877CB"/>
    <w:rsid w:val="00290E13"/>
    <w:rsid w:val="002A2ED7"/>
    <w:rsid w:val="002B6E68"/>
    <w:rsid w:val="002C0E01"/>
    <w:rsid w:val="002C3B6A"/>
    <w:rsid w:val="002C69FA"/>
    <w:rsid w:val="002C7E22"/>
    <w:rsid w:val="002D1660"/>
    <w:rsid w:val="002E7A7B"/>
    <w:rsid w:val="002F51C5"/>
    <w:rsid w:val="002F5BB4"/>
    <w:rsid w:val="00300E4B"/>
    <w:rsid w:val="00301CC0"/>
    <w:rsid w:val="00305520"/>
    <w:rsid w:val="00311296"/>
    <w:rsid w:val="003119AB"/>
    <w:rsid w:val="0031548C"/>
    <w:rsid w:val="0032215F"/>
    <w:rsid w:val="00323AC5"/>
    <w:rsid w:val="00326BC1"/>
    <w:rsid w:val="00340DF8"/>
    <w:rsid w:val="00341CB9"/>
    <w:rsid w:val="00343015"/>
    <w:rsid w:val="00350405"/>
    <w:rsid w:val="003670AD"/>
    <w:rsid w:val="003709DB"/>
    <w:rsid w:val="003719F9"/>
    <w:rsid w:val="003767CB"/>
    <w:rsid w:val="003873D7"/>
    <w:rsid w:val="00387D89"/>
    <w:rsid w:val="00390131"/>
    <w:rsid w:val="00396343"/>
    <w:rsid w:val="003A1E35"/>
    <w:rsid w:val="003A1F70"/>
    <w:rsid w:val="003B4140"/>
    <w:rsid w:val="003B41A5"/>
    <w:rsid w:val="003B6B11"/>
    <w:rsid w:val="003B7C86"/>
    <w:rsid w:val="003C2A04"/>
    <w:rsid w:val="003C2FAF"/>
    <w:rsid w:val="003C333E"/>
    <w:rsid w:val="003F2CDC"/>
    <w:rsid w:val="003F316B"/>
    <w:rsid w:val="003F462F"/>
    <w:rsid w:val="00407F92"/>
    <w:rsid w:val="00421BB8"/>
    <w:rsid w:val="004311BC"/>
    <w:rsid w:val="004330C5"/>
    <w:rsid w:val="00460632"/>
    <w:rsid w:val="0046217B"/>
    <w:rsid w:val="0047183F"/>
    <w:rsid w:val="00475E53"/>
    <w:rsid w:val="00482A18"/>
    <w:rsid w:val="0048642D"/>
    <w:rsid w:val="004877FA"/>
    <w:rsid w:val="004A7A56"/>
    <w:rsid w:val="004B23E7"/>
    <w:rsid w:val="004B3B52"/>
    <w:rsid w:val="004E30EF"/>
    <w:rsid w:val="004E6EBF"/>
    <w:rsid w:val="004F0339"/>
    <w:rsid w:val="00503D13"/>
    <w:rsid w:val="00505B96"/>
    <w:rsid w:val="005078B9"/>
    <w:rsid w:val="0051667F"/>
    <w:rsid w:val="0053097A"/>
    <w:rsid w:val="00547DA6"/>
    <w:rsid w:val="005501D0"/>
    <w:rsid w:val="00550829"/>
    <w:rsid w:val="00555356"/>
    <w:rsid w:val="00557B5B"/>
    <w:rsid w:val="00562ADE"/>
    <w:rsid w:val="00566399"/>
    <w:rsid w:val="0057227C"/>
    <w:rsid w:val="00572644"/>
    <w:rsid w:val="00573E8B"/>
    <w:rsid w:val="005750C4"/>
    <w:rsid w:val="005803ED"/>
    <w:rsid w:val="00586CF1"/>
    <w:rsid w:val="00590734"/>
    <w:rsid w:val="005919E9"/>
    <w:rsid w:val="00591F39"/>
    <w:rsid w:val="005930C4"/>
    <w:rsid w:val="005A6142"/>
    <w:rsid w:val="005A65D0"/>
    <w:rsid w:val="005C22C7"/>
    <w:rsid w:val="005D0B6C"/>
    <w:rsid w:val="005D60CC"/>
    <w:rsid w:val="005D6236"/>
    <w:rsid w:val="005E0670"/>
    <w:rsid w:val="005E0A6F"/>
    <w:rsid w:val="005E62EA"/>
    <w:rsid w:val="005F156A"/>
    <w:rsid w:val="005F3D91"/>
    <w:rsid w:val="005F5FE9"/>
    <w:rsid w:val="00600C04"/>
    <w:rsid w:val="0060188A"/>
    <w:rsid w:val="006141D0"/>
    <w:rsid w:val="006171AF"/>
    <w:rsid w:val="006232B1"/>
    <w:rsid w:val="00624CAE"/>
    <w:rsid w:val="00626E8B"/>
    <w:rsid w:val="00634A1B"/>
    <w:rsid w:val="006371C5"/>
    <w:rsid w:val="00646C9A"/>
    <w:rsid w:val="006513EC"/>
    <w:rsid w:val="006629B3"/>
    <w:rsid w:val="00663F9D"/>
    <w:rsid w:val="00675AE6"/>
    <w:rsid w:val="006805EC"/>
    <w:rsid w:val="00681660"/>
    <w:rsid w:val="00683CF5"/>
    <w:rsid w:val="00686222"/>
    <w:rsid w:val="0069522A"/>
    <w:rsid w:val="006A5C8D"/>
    <w:rsid w:val="006C041B"/>
    <w:rsid w:val="006D764F"/>
    <w:rsid w:val="006E46F3"/>
    <w:rsid w:val="006F238B"/>
    <w:rsid w:val="00703CE2"/>
    <w:rsid w:val="00705E6F"/>
    <w:rsid w:val="0070609E"/>
    <w:rsid w:val="007142A9"/>
    <w:rsid w:val="00721C8E"/>
    <w:rsid w:val="00723213"/>
    <w:rsid w:val="00726A65"/>
    <w:rsid w:val="00730149"/>
    <w:rsid w:val="00732387"/>
    <w:rsid w:val="00733CE5"/>
    <w:rsid w:val="00734FE5"/>
    <w:rsid w:val="00741D0F"/>
    <w:rsid w:val="00742709"/>
    <w:rsid w:val="00763922"/>
    <w:rsid w:val="00770E71"/>
    <w:rsid w:val="007729AC"/>
    <w:rsid w:val="007800FB"/>
    <w:rsid w:val="007829AD"/>
    <w:rsid w:val="007871A6"/>
    <w:rsid w:val="0079356E"/>
    <w:rsid w:val="00796707"/>
    <w:rsid w:val="007A00CD"/>
    <w:rsid w:val="007A6485"/>
    <w:rsid w:val="007B644C"/>
    <w:rsid w:val="007B6E58"/>
    <w:rsid w:val="007D145F"/>
    <w:rsid w:val="007E03BE"/>
    <w:rsid w:val="007E3371"/>
    <w:rsid w:val="007E4AC8"/>
    <w:rsid w:val="007E7E58"/>
    <w:rsid w:val="007F5B7F"/>
    <w:rsid w:val="00820A88"/>
    <w:rsid w:val="00820D8B"/>
    <w:rsid w:val="008235A0"/>
    <w:rsid w:val="00832F02"/>
    <w:rsid w:val="00845CD6"/>
    <w:rsid w:val="008519EB"/>
    <w:rsid w:val="00871E3E"/>
    <w:rsid w:val="00873B05"/>
    <w:rsid w:val="00874BFA"/>
    <w:rsid w:val="0087503E"/>
    <w:rsid w:val="008768B7"/>
    <w:rsid w:val="00885205"/>
    <w:rsid w:val="00895D27"/>
    <w:rsid w:val="008A61FF"/>
    <w:rsid w:val="008B1C12"/>
    <w:rsid w:val="008E33AF"/>
    <w:rsid w:val="008F2F51"/>
    <w:rsid w:val="009217A4"/>
    <w:rsid w:val="00926ADE"/>
    <w:rsid w:val="00933602"/>
    <w:rsid w:val="00934A4B"/>
    <w:rsid w:val="009465AC"/>
    <w:rsid w:val="00946F85"/>
    <w:rsid w:val="00950931"/>
    <w:rsid w:val="00954978"/>
    <w:rsid w:val="00966E58"/>
    <w:rsid w:val="0097461D"/>
    <w:rsid w:val="0097476F"/>
    <w:rsid w:val="0098742B"/>
    <w:rsid w:val="009B00BE"/>
    <w:rsid w:val="009B5578"/>
    <w:rsid w:val="009C5218"/>
    <w:rsid w:val="009C5AF6"/>
    <w:rsid w:val="009C61F8"/>
    <w:rsid w:val="009E4E77"/>
    <w:rsid w:val="009F24A4"/>
    <w:rsid w:val="00A04740"/>
    <w:rsid w:val="00A10669"/>
    <w:rsid w:val="00A35B96"/>
    <w:rsid w:val="00A42401"/>
    <w:rsid w:val="00A42BE9"/>
    <w:rsid w:val="00A435FD"/>
    <w:rsid w:val="00A51CF5"/>
    <w:rsid w:val="00A52E65"/>
    <w:rsid w:val="00A62374"/>
    <w:rsid w:val="00A71FA3"/>
    <w:rsid w:val="00A856F4"/>
    <w:rsid w:val="00A90113"/>
    <w:rsid w:val="00A92A0E"/>
    <w:rsid w:val="00AA2FE4"/>
    <w:rsid w:val="00AA590D"/>
    <w:rsid w:val="00AA7BB1"/>
    <w:rsid w:val="00AB1464"/>
    <w:rsid w:val="00AB316A"/>
    <w:rsid w:val="00AB5117"/>
    <w:rsid w:val="00AB7929"/>
    <w:rsid w:val="00AC4D46"/>
    <w:rsid w:val="00AE564D"/>
    <w:rsid w:val="00AE5D8C"/>
    <w:rsid w:val="00AF5DFF"/>
    <w:rsid w:val="00AF78FB"/>
    <w:rsid w:val="00B07C82"/>
    <w:rsid w:val="00B11C0F"/>
    <w:rsid w:val="00B16ED5"/>
    <w:rsid w:val="00B243F7"/>
    <w:rsid w:val="00B31DB3"/>
    <w:rsid w:val="00B40D20"/>
    <w:rsid w:val="00B638A3"/>
    <w:rsid w:val="00B64263"/>
    <w:rsid w:val="00B65EB8"/>
    <w:rsid w:val="00B6695B"/>
    <w:rsid w:val="00B740DD"/>
    <w:rsid w:val="00B872B7"/>
    <w:rsid w:val="00B95197"/>
    <w:rsid w:val="00BA05B0"/>
    <w:rsid w:val="00BA107F"/>
    <w:rsid w:val="00BA2D5E"/>
    <w:rsid w:val="00BA33CA"/>
    <w:rsid w:val="00BA3EBC"/>
    <w:rsid w:val="00BB6CCC"/>
    <w:rsid w:val="00BB7FE9"/>
    <w:rsid w:val="00BC007F"/>
    <w:rsid w:val="00BC3F4E"/>
    <w:rsid w:val="00BF0CE6"/>
    <w:rsid w:val="00C04AF0"/>
    <w:rsid w:val="00C1185B"/>
    <w:rsid w:val="00C228CE"/>
    <w:rsid w:val="00C369D5"/>
    <w:rsid w:val="00C41A22"/>
    <w:rsid w:val="00C52BDA"/>
    <w:rsid w:val="00C53AA4"/>
    <w:rsid w:val="00C559BE"/>
    <w:rsid w:val="00C64DCC"/>
    <w:rsid w:val="00C70B42"/>
    <w:rsid w:val="00CA00CC"/>
    <w:rsid w:val="00CA0E28"/>
    <w:rsid w:val="00CA33C7"/>
    <w:rsid w:val="00CB3916"/>
    <w:rsid w:val="00CD0DCE"/>
    <w:rsid w:val="00CD39F3"/>
    <w:rsid w:val="00CE084A"/>
    <w:rsid w:val="00CF0EC7"/>
    <w:rsid w:val="00CF2DE8"/>
    <w:rsid w:val="00CF3858"/>
    <w:rsid w:val="00D01AA0"/>
    <w:rsid w:val="00D554DD"/>
    <w:rsid w:val="00D56BC1"/>
    <w:rsid w:val="00D56EA9"/>
    <w:rsid w:val="00D62FCB"/>
    <w:rsid w:val="00D63860"/>
    <w:rsid w:val="00D66E01"/>
    <w:rsid w:val="00D762FA"/>
    <w:rsid w:val="00D82B97"/>
    <w:rsid w:val="00D82ECD"/>
    <w:rsid w:val="00D96462"/>
    <w:rsid w:val="00DB5009"/>
    <w:rsid w:val="00DB6341"/>
    <w:rsid w:val="00DB7AA5"/>
    <w:rsid w:val="00DC330A"/>
    <w:rsid w:val="00DD2507"/>
    <w:rsid w:val="00DD5245"/>
    <w:rsid w:val="00DE3F73"/>
    <w:rsid w:val="00DF1AA7"/>
    <w:rsid w:val="00DF1B49"/>
    <w:rsid w:val="00DF58DD"/>
    <w:rsid w:val="00E0645D"/>
    <w:rsid w:val="00E137B8"/>
    <w:rsid w:val="00E138B8"/>
    <w:rsid w:val="00E14076"/>
    <w:rsid w:val="00E14F4A"/>
    <w:rsid w:val="00E21200"/>
    <w:rsid w:val="00E25D9C"/>
    <w:rsid w:val="00E26ADB"/>
    <w:rsid w:val="00E27EE4"/>
    <w:rsid w:val="00E30BFE"/>
    <w:rsid w:val="00E34882"/>
    <w:rsid w:val="00E40422"/>
    <w:rsid w:val="00E43646"/>
    <w:rsid w:val="00E44FE5"/>
    <w:rsid w:val="00E632C1"/>
    <w:rsid w:val="00E72C20"/>
    <w:rsid w:val="00E81043"/>
    <w:rsid w:val="00E92000"/>
    <w:rsid w:val="00ED003C"/>
    <w:rsid w:val="00ED4C24"/>
    <w:rsid w:val="00ED7C32"/>
    <w:rsid w:val="00EE088C"/>
    <w:rsid w:val="00EE6A19"/>
    <w:rsid w:val="00EF458F"/>
    <w:rsid w:val="00F0279A"/>
    <w:rsid w:val="00F27814"/>
    <w:rsid w:val="00F32E27"/>
    <w:rsid w:val="00F458DF"/>
    <w:rsid w:val="00F516BF"/>
    <w:rsid w:val="00F530E4"/>
    <w:rsid w:val="00F60904"/>
    <w:rsid w:val="00F7034B"/>
    <w:rsid w:val="00F74D16"/>
    <w:rsid w:val="00F821A8"/>
    <w:rsid w:val="00F86A44"/>
    <w:rsid w:val="00F90C61"/>
    <w:rsid w:val="00FB1D46"/>
    <w:rsid w:val="00FC410E"/>
    <w:rsid w:val="00FC5E7C"/>
    <w:rsid w:val="00FC743A"/>
    <w:rsid w:val="00FE2D6A"/>
    <w:rsid w:val="00FE3429"/>
    <w:rsid w:val="00FF5F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1CB9"/>
    <w:pPr>
      <w:spacing w:after="200" w:line="276" w:lineRule="auto"/>
    </w:p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06734D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CA0E2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9966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68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384</TotalTime>
  <Pages>1</Pages>
  <Words>224</Words>
  <Characters>1278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Cornel</cp:lastModifiedBy>
  <cp:revision>143</cp:revision>
  <dcterms:created xsi:type="dcterms:W3CDTF">2019-06-22T14:01:00Z</dcterms:created>
  <dcterms:modified xsi:type="dcterms:W3CDTF">2021-02-06T10:24:00Z</dcterms:modified>
</cp:coreProperties>
</file>