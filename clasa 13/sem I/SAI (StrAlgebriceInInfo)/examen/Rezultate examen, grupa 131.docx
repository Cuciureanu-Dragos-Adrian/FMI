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387" w:rsidRPr="007729AC" w:rsidRDefault="00732387" w:rsidP="00F458DF">
      <w:pPr>
        <w:jc w:val="center"/>
        <w:rPr>
          <w:b/>
          <w:bCs/>
          <w:sz w:val="28"/>
          <w:szCs w:val="28"/>
          <w:lang w:val="ro-RO"/>
        </w:rPr>
      </w:pPr>
      <w:r w:rsidRPr="007729AC">
        <w:rPr>
          <w:b/>
          <w:bCs/>
          <w:sz w:val="28"/>
          <w:szCs w:val="28"/>
          <w:lang w:val="ro-RO"/>
        </w:rPr>
        <w:t>Rezultate Examen, Grupa 131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8"/>
        <w:gridCol w:w="664"/>
        <w:gridCol w:w="596"/>
        <w:gridCol w:w="1260"/>
        <w:gridCol w:w="1080"/>
        <w:gridCol w:w="900"/>
        <w:gridCol w:w="720"/>
        <w:gridCol w:w="738"/>
      </w:tblGrid>
      <w:tr w:rsidR="00732387" w:rsidRPr="007729AC" w:rsidTr="00E34882">
        <w:tc>
          <w:tcPr>
            <w:tcW w:w="2808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NUME şi PRENUME</w:t>
            </w:r>
          </w:p>
        </w:tc>
        <w:tc>
          <w:tcPr>
            <w:tcW w:w="664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1 (5p)</w:t>
            </w:r>
          </w:p>
        </w:tc>
        <w:tc>
          <w:tcPr>
            <w:tcW w:w="596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2 (5p)</w:t>
            </w:r>
          </w:p>
        </w:tc>
        <w:tc>
          <w:tcPr>
            <w:tcW w:w="126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Activitate seminar (max.10p)</w:t>
            </w:r>
          </w:p>
        </w:tc>
        <w:tc>
          <w:tcPr>
            <w:tcW w:w="108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 seminar</w:t>
            </w:r>
          </w:p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(max. 20p)</w:t>
            </w:r>
          </w:p>
        </w:tc>
        <w:tc>
          <w:tcPr>
            <w:tcW w:w="90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Exam. scris</w:t>
            </w:r>
          </w:p>
        </w:tc>
        <w:tc>
          <w:tcPr>
            <w:tcW w:w="72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</w:t>
            </w:r>
          </w:p>
        </w:tc>
        <w:tc>
          <w:tcPr>
            <w:tcW w:w="738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Nota finală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DE3F73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 xml:space="preserve">1. </w:t>
            </w:r>
            <w:r w:rsidRPr="007729AC">
              <w:rPr>
                <w:color w:val="000000"/>
                <w:lang w:val="ro-RO"/>
              </w:rPr>
              <w:t>Adimei R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color w:val="000000"/>
                <w:lang w:val="ro-RO"/>
              </w:rPr>
              <w:t>zvan</w:t>
            </w:r>
          </w:p>
        </w:tc>
        <w:tc>
          <w:tcPr>
            <w:tcW w:w="664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90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Abs.</w:t>
            </w:r>
          </w:p>
        </w:tc>
        <w:tc>
          <w:tcPr>
            <w:tcW w:w="720" w:type="dxa"/>
          </w:tcPr>
          <w:p w:rsidR="00732387" w:rsidRPr="007729AC" w:rsidRDefault="00732387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38" w:type="dxa"/>
          </w:tcPr>
          <w:p w:rsidR="00732387" w:rsidRPr="00AA2FE4" w:rsidRDefault="00732387" w:rsidP="00DE3F7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AA2FE4">
              <w:rPr>
                <w:b/>
                <w:bCs/>
                <w:color w:val="000000"/>
                <w:lang w:val="ro-RO"/>
              </w:rPr>
              <w:t>-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 xml:space="preserve">2. </w:t>
            </w:r>
            <w:r w:rsidRPr="007729AC">
              <w:rPr>
                <w:color w:val="000000"/>
                <w:lang w:val="ro-RO"/>
              </w:rPr>
              <w:t>Ardeleanu Nicu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63</w:t>
            </w:r>
          </w:p>
        </w:tc>
        <w:tc>
          <w:tcPr>
            <w:tcW w:w="738" w:type="dxa"/>
          </w:tcPr>
          <w:p w:rsidR="00732387" w:rsidRPr="00AA2FE4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A2FE4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3. Atudorei Miruna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4. Belu Mara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5. B</w:t>
            </w:r>
            <w:r w:rsidRPr="00CF3858">
              <w:rPr>
                <w:bCs/>
                <w:lang w:val="ro-RO"/>
              </w:rPr>
              <w:t>î</w:t>
            </w:r>
            <w:r w:rsidRPr="007729AC">
              <w:rPr>
                <w:bCs/>
                <w:lang w:val="ro-RO"/>
              </w:rPr>
              <w:t>n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bCs/>
                <w:lang w:val="ro-RO"/>
              </w:rPr>
              <w:t xml:space="preserve"> Mircea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</w:t>
            </w:r>
          </w:p>
        </w:tc>
        <w:tc>
          <w:tcPr>
            <w:tcW w:w="900" w:type="dxa"/>
          </w:tcPr>
          <w:p w:rsidR="00732387" w:rsidRPr="002E7A7B" w:rsidRDefault="00732387" w:rsidP="002567C6">
            <w:pPr>
              <w:spacing w:after="0" w:line="240" w:lineRule="auto"/>
              <w:jc w:val="center"/>
              <w:rPr>
                <w:b/>
                <w:bCs/>
                <w:color w:val="00FF00"/>
                <w:lang w:val="ro-RO"/>
              </w:rPr>
            </w:pPr>
            <w:r w:rsidRPr="002E7A7B">
              <w:rPr>
                <w:b/>
                <w:bCs/>
                <w:color w:val="00FF00"/>
                <w:lang w:val="ro-RO"/>
              </w:rPr>
              <w:t>63</w:t>
            </w:r>
            <w:r>
              <w:rPr>
                <w:b/>
                <w:bCs/>
                <w:color w:val="00FF00"/>
                <w:lang w:val="ro-RO"/>
              </w:rPr>
              <w:t>!?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6. Bojici Valentin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18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83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101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7. C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bCs/>
                <w:lang w:val="ro-RO"/>
              </w:rPr>
              <w:t>liman Iolanda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51</w:t>
            </w:r>
          </w:p>
        </w:tc>
        <w:tc>
          <w:tcPr>
            <w:tcW w:w="738" w:type="dxa"/>
          </w:tcPr>
          <w:p w:rsidR="00732387" w:rsidRPr="00562ADE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562ADE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 xml:space="preserve">8. </w:t>
            </w:r>
            <w:r w:rsidRPr="007729AC">
              <w:rPr>
                <w:color w:val="000000"/>
                <w:lang w:val="ro-RO"/>
              </w:rPr>
              <w:t>C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color w:val="000000"/>
                <w:lang w:val="ro-RO"/>
              </w:rPr>
              <w:t>rpineanu Alexandru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50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53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 xml:space="preserve">9. </w:t>
            </w:r>
            <w:r w:rsidRPr="007729AC">
              <w:rPr>
                <w:color w:val="000000"/>
                <w:lang w:val="ro-RO"/>
              </w:rPr>
              <w:t>C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color w:val="000000"/>
                <w:lang w:val="ro-RO"/>
              </w:rPr>
              <w:t>t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color w:val="000000"/>
                <w:lang w:val="ro-RO"/>
              </w:rPr>
              <w:t>r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color w:val="000000"/>
                <w:lang w:val="ro-RO"/>
              </w:rPr>
              <w:t>u Bianca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51</w:t>
            </w:r>
          </w:p>
        </w:tc>
        <w:tc>
          <w:tcPr>
            <w:tcW w:w="738" w:type="dxa"/>
          </w:tcPr>
          <w:p w:rsidR="00732387" w:rsidRPr="006F238B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6F238B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10. Cuciureanu Dragos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17</w:t>
            </w:r>
          </w:p>
        </w:tc>
        <w:tc>
          <w:tcPr>
            <w:tcW w:w="900" w:type="dxa"/>
          </w:tcPr>
          <w:p w:rsidR="00732387" w:rsidRPr="002E7A7B" w:rsidRDefault="00732387" w:rsidP="002567C6">
            <w:pPr>
              <w:spacing w:after="0" w:line="240" w:lineRule="auto"/>
              <w:jc w:val="center"/>
              <w:rPr>
                <w:b/>
                <w:bCs/>
                <w:color w:val="00FF00"/>
                <w:lang w:val="ro-RO"/>
              </w:rPr>
            </w:pPr>
            <w:r w:rsidRPr="002E7A7B">
              <w:rPr>
                <w:b/>
                <w:bCs/>
                <w:color w:val="00FF00"/>
                <w:lang w:val="ro-RO"/>
              </w:rPr>
              <w:t>78</w:t>
            </w:r>
            <w:r>
              <w:rPr>
                <w:b/>
                <w:bCs/>
                <w:color w:val="00FF00"/>
                <w:lang w:val="ro-RO"/>
              </w:rPr>
              <w:t>!?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95</w:t>
            </w:r>
          </w:p>
        </w:tc>
        <w:tc>
          <w:tcPr>
            <w:tcW w:w="738" w:type="dxa"/>
          </w:tcPr>
          <w:p w:rsidR="00732387" w:rsidRPr="00185337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185337"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11. Geman Amalia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53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12. Gherghe Sebastian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Abs.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13. Grigorescu Stefan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59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14. Gruia Gabriel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51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color w:val="000000"/>
                <w:lang w:val="ro-RO"/>
              </w:rPr>
            </w:pPr>
            <w:r w:rsidRPr="007729AC">
              <w:rPr>
                <w:bCs/>
                <w:color w:val="000000"/>
                <w:lang w:val="ro-RO"/>
              </w:rPr>
              <w:t>15. Had</w:t>
            </w:r>
            <w:r w:rsidRPr="00CF3858">
              <w:rPr>
                <w:bCs/>
                <w:lang w:val="ro-RO"/>
              </w:rPr>
              <w:t>î</w:t>
            </w:r>
            <w:r w:rsidRPr="007729AC">
              <w:rPr>
                <w:bCs/>
                <w:color w:val="000000"/>
                <w:lang w:val="ro-RO"/>
              </w:rPr>
              <w:t>rc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bCs/>
                <w:color w:val="000000"/>
                <w:lang w:val="ro-RO"/>
              </w:rPr>
              <w:t xml:space="preserve"> Dionisie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14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86</w:t>
            </w:r>
          </w:p>
        </w:tc>
        <w:tc>
          <w:tcPr>
            <w:tcW w:w="738" w:type="dxa"/>
          </w:tcPr>
          <w:p w:rsidR="00732387" w:rsidRPr="0008138B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08138B"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16. Ion Apelia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51</w:t>
            </w:r>
          </w:p>
        </w:tc>
        <w:tc>
          <w:tcPr>
            <w:tcW w:w="738" w:type="dxa"/>
          </w:tcPr>
          <w:p w:rsidR="00732387" w:rsidRPr="003F462F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3F462F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17. Ionit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bCs/>
                <w:lang w:val="ro-RO"/>
              </w:rPr>
              <w:t xml:space="preserve"> Angel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3(?)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40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18. Linte Robert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70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19. Moraru Mihai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20. Nacu Andrei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58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38" w:type="dxa"/>
          </w:tcPr>
          <w:p w:rsidR="00732387" w:rsidRPr="00675AE6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21. Nastasa Ioana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Abs.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color w:val="FF0000"/>
                <w:lang w:val="ro-RO"/>
              </w:rPr>
            </w:pPr>
            <w:r w:rsidRPr="007729AC">
              <w:rPr>
                <w:bCs/>
                <w:color w:val="FF0000"/>
                <w:lang w:val="ro-RO"/>
              </w:rPr>
              <w:t xml:space="preserve">22. Petcu Ciprian </w:t>
            </w:r>
          </w:p>
        </w:tc>
        <w:tc>
          <w:tcPr>
            <w:tcW w:w="664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  <w:tc>
          <w:tcPr>
            <w:tcW w:w="596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Cs/>
                <w:color w:val="FF0000"/>
                <w:lang w:val="ro-RO"/>
              </w:rPr>
            </w:pPr>
            <w:r w:rsidRPr="007729AC">
              <w:rPr>
                <w:bCs/>
                <w:color w:val="FF0000"/>
                <w:lang w:val="ro-RO"/>
              </w:rPr>
              <w:t>retras</w:t>
            </w:r>
          </w:p>
        </w:tc>
        <w:tc>
          <w:tcPr>
            <w:tcW w:w="1080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  <w:tc>
          <w:tcPr>
            <w:tcW w:w="900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  <w:tc>
          <w:tcPr>
            <w:tcW w:w="720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  <w:tc>
          <w:tcPr>
            <w:tcW w:w="738" w:type="dxa"/>
          </w:tcPr>
          <w:p w:rsidR="00732387" w:rsidRPr="00000D4F" w:rsidRDefault="00732387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000D4F">
              <w:rPr>
                <w:b/>
                <w:bCs/>
                <w:color w:val="000000"/>
                <w:lang w:val="ro-RO"/>
              </w:rPr>
              <w:t>-</w:t>
            </w:r>
          </w:p>
        </w:tc>
      </w:tr>
      <w:tr w:rsidR="00732387" w:rsidRPr="007729AC" w:rsidTr="00E34882">
        <w:trPr>
          <w:trHeight w:val="269"/>
        </w:trPr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23. Podaru Eduard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64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24. Popescu Paullo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732387" w:rsidRPr="00AB316A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B316A"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25. Popescu Petru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77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26. Preoteasa Mihaela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68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85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27. Radu Mihaela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70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77</w:t>
            </w:r>
          </w:p>
        </w:tc>
        <w:tc>
          <w:tcPr>
            <w:tcW w:w="738" w:type="dxa"/>
          </w:tcPr>
          <w:p w:rsidR="00732387" w:rsidRPr="00E43646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E43646"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28. Stoica David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40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38" w:type="dxa"/>
          </w:tcPr>
          <w:p w:rsidR="00732387" w:rsidRPr="008E33AF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8E33AF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29. Troac</w:t>
            </w:r>
            <w:r w:rsidRPr="00CF3858">
              <w:rPr>
                <w:bCs/>
                <w:lang w:val="ro-RO"/>
              </w:rPr>
              <w:t>ă</w:t>
            </w:r>
            <w:r w:rsidRPr="007729AC">
              <w:rPr>
                <w:bCs/>
                <w:lang w:val="ro-RO"/>
              </w:rPr>
              <w:t xml:space="preserve"> Denis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30. Vasile George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76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  <w:r w:rsidRPr="007729AC">
              <w:rPr>
                <w:bCs/>
                <w:lang w:val="ro-RO"/>
              </w:rPr>
              <w:t>31. Voiculescu Alina</w:t>
            </w: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732387" w:rsidRPr="007729AC" w:rsidTr="002567C6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732387" w:rsidRPr="007729AC" w:rsidTr="00E34882">
        <w:tc>
          <w:tcPr>
            <w:tcW w:w="2808" w:type="dxa"/>
          </w:tcPr>
          <w:p w:rsidR="00732387" w:rsidRPr="007729AC" w:rsidRDefault="00732387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732387" w:rsidRPr="007729AC" w:rsidRDefault="00732387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</w:tbl>
    <w:p w:rsidR="00732387" w:rsidRPr="007729AC" w:rsidRDefault="00732387" w:rsidP="00E34882">
      <w:pPr>
        <w:rPr>
          <w:b/>
          <w:bCs/>
          <w:sz w:val="28"/>
          <w:szCs w:val="28"/>
          <w:lang w:val="ro-RO"/>
        </w:rPr>
      </w:pPr>
    </w:p>
    <w:sectPr w:rsidR="00732387" w:rsidRPr="007729AC" w:rsidSect="0034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4BC7"/>
    <w:multiLevelType w:val="hybridMultilevel"/>
    <w:tmpl w:val="7FC4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E51BC1"/>
    <w:multiLevelType w:val="hybridMultilevel"/>
    <w:tmpl w:val="E2D2182E"/>
    <w:lvl w:ilvl="0" w:tplc="C5CA558A">
      <w:start w:val="3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A22FAD"/>
    <w:multiLevelType w:val="hybridMultilevel"/>
    <w:tmpl w:val="969C624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076334B"/>
    <w:multiLevelType w:val="hybridMultilevel"/>
    <w:tmpl w:val="B6E03028"/>
    <w:lvl w:ilvl="0" w:tplc="32B2503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D06B1"/>
    <w:multiLevelType w:val="hybridMultilevel"/>
    <w:tmpl w:val="E12E39A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AE76A5D"/>
    <w:multiLevelType w:val="hybridMultilevel"/>
    <w:tmpl w:val="89865A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7D532170"/>
    <w:multiLevelType w:val="hybridMultilevel"/>
    <w:tmpl w:val="AF36385C"/>
    <w:lvl w:ilvl="0" w:tplc="89EE145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34D"/>
    <w:rsid w:val="00000D4F"/>
    <w:rsid w:val="00005E58"/>
    <w:rsid w:val="000060A9"/>
    <w:rsid w:val="00010F94"/>
    <w:rsid w:val="00023E5E"/>
    <w:rsid w:val="00027C59"/>
    <w:rsid w:val="00036C9E"/>
    <w:rsid w:val="000372A4"/>
    <w:rsid w:val="0006734D"/>
    <w:rsid w:val="00071E18"/>
    <w:rsid w:val="00077DFF"/>
    <w:rsid w:val="0008138B"/>
    <w:rsid w:val="00081A08"/>
    <w:rsid w:val="00083625"/>
    <w:rsid w:val="00090BF5"/>
    <w:rsid w:val="0009162C"/>
    <w:rsid w:val="000A44DA"/>
    <w:rsid w:val="000B1013"/>
    <w:rsid w:val="000B562A"/>
    <w:rsid w:val="000D120C"/>
    <w:rsid w:val="000E2015"/>
    <w:rsid w:val="00101ED4"/>
    <w:rsid w:val="0011078B"/>
    <w:rsid w:val="00126544"/>
    <w:rsid w:val="00130B8F"/>
    <w:rsid w:val="00131DA1"/>
    <w:rsid w:val="0013470A"/>
    <w:rsid w:val="0015232C"/>
    <w:rsid w:val="0015290F"/>
    <w:rsid w:val="00154F99"/>
    <w:rsid w:val="0017616C"/>
    <w:rsid w:val="0017735D"/>
    <w:rsid w:val="0017776C"/>
    <w:rsid w:val="00181D10"/>
    <w:rsid w:val="00182129"/>
    <w:rsid w:val="00185337"/>
    <w:rsid w:val="00185647"/>
    <w:rsid w:val="00191BC7"/>
    <w:rsid w:val="001A1D9D"/>
    <w:rsid w:val="001A1E8C"/>
    <w:rsid w:val="001A7D31"/>
    <w:rsid w:val="001D55C4"/>
    <w:rsid w:val="001E37B4"/>
    <w:rsid w:val="001F640A"/>
    <w:rsid w:val="001F7731"/>
    <w:rsid w:val="00216010"/>
    <w:rsid w:val="002267C7"/>
    <w:rsid w:val="00231C1A"/>
    <w:rsid w:val="00233898"/>
    <w:rsid w:val="00246D9C"/>
    <w:rsid w:val="00251D65"/>
    <w:rsid w:val="002567C6"/>
    <w:rsid w:val="0026199B"/>
    <w:rsid w:val="00267E4F"/>
    <w:rsid w:val="00273404"/>
    <w:rsid w:val="00282773"/>
    <w:rsid w:val="002835EF"/>
    <w:rsid w:val="002877CB"/>
    <w:rsid w:val="002A2ED7"/>
    <w:rsid w:val="002B6E68"/>
    <w:rsid w:val="002C0E01"/>
    <w:rsid w:val="002C3B6A"/>
    <w:rsid w:val="002C69FA"/>
    <w:rsid w:val="002C7E22"/>
    <w:rsid w:val="002D1660"/>
    <w:rsid w:val="002E7A7B"/>
    <w:rsid w:val="002F51C5"/>
    <w:rsid w:val="00300E4B"/>
    <w:rsid w:val="00301CC0"/>
    <w:rsid w:val="00305520"/>
    <w:rsid w:val="00311296"/>
    <w:rsid w:val="003119AB"/>
    <w:rsid w:val="0031548C"/>
    <w:rsid w:val="0032215F"/>
    <w:rsid w:val="00323AC5"/>
    <w:rsid w:val="00326BC1"/>
    <w:rsid w:val="00341CB9"/>
    <w:rsid w:val="00343015"/>
    <w:rsid w:val="00350405"/>
    <w:rsid w:val="003670AD"/>
    <w:rsid w:val="003709DB"/>
    <w:rsid w:val="003719F9"/>
    <w:rsid w:val="003767CB"/>
    <w:rsid w:val="003873D7"/>
    <w:rsid w:val="00390131"/>
    <w:rsid w:val="00396343"/>
    <w:rsid w:val="003A1E35"/>
    <w:rsid w:val="003A1F70"/>
    <w:rsid w:val="003B4140"/>
    <w:rsid w:val="003B41A5"/>
    <w:rsid w:val="003B6B11"/>
    <w:rsid w:val="003B7C86"/>
    <w:rsid w:val="003C2A04"/>
    <w:rsid w:val="003C2FAF"/>
    <w:rsid w:val="003C333E"/>
    <w:rsid w:val="003F2CDC"/>
    <w:rsid w:val="003F316B"/>
    <w:rsid w:val="003F462F"/>
    <w:rsid w:val="00407F92"/>
    <w:rsid w:val="004311BC"/>
    <w:rsid w:val="004330C5"/>
    <w:rsid w:val="0046217B"/>
    <w:rsid w:val="0047183F"/>
    <w:rsid w:val="00475E53"/>
    <w:rsid w:val="00482A18"/>
    <w:rsid w:val="0048642D"/>
    <w:rsid w:val="004877FA"/>
    <w:rsid w:val="004A7A56"/>
    <w:rsid w:val="004B23E7"/>
    <w:rsid w:val="004B3B52"/>
    <w:rsid w:val="004E30EF"/>
    <w:rsid w:val="004E6EBF"/>
    <w:rsid w:val="004F0339"/>
    <w:rsid w:val="00503D13"/>
    <w:rsid w:val="00505B96"/>
    <w:rsid w:val="005078B9"/>
    <w:rsid w:val="0051667F"/>
    <w:rsid w:val="0053097A"/>
    <w:rsid w:val="00547DA6"/>
    <w:rsid w:val="005501D0"/>
    <w:rsid w:val="00550829"/>
    <w:rsid w:val="00555356"/>
    <w:rsid w:val="00557B5B"/>
    <w:rsid w:val="00562ADE"/>
    <w:rsid w:val="00566399"/>
    <w:rsid w:val="0057227C"/>
    <w:rsid w:val="00572644"/>
    <w:rsid w:val="00573E8B"/>
    <w:rsid w:val="005750C4"/>
    <w:rsid w:val="005803ED"/>
    <w:rsid w:val="00586CF1"/>
    <w:rsid w:val="00590734"/>
    <w:rsid w:val="005919E9"/>
    <w:rsid w:val="00591F39"/>
    <w:rsid w:val="005930C4"/>
    <w:rsid w:val="005A6142"/>
    <w:rsid w:val="005A65D0"/>
    <w:rsid w:val="005C22C7"/>
    <w:rsid w:val="005D0B6C"/>
    <w:rsid w:val="005D60CC"/>
    <w:rsid w:val="005D6236"/>
    <w:rsid w:val="005E0670"/>
    <w:rsid w:val="005E0A6F"/>
    <w:rsid w:val="005E62EA"/>
    <w:rsid w:val="005F3D91"/>
    <w:rsid w:val="005F5FE9"/>
    <w:rsid w:val="00600C04"/>
    <w:rsid w:val="0060188A"/>
    <w:rsid w:val="006141D0"/>
    <w:rsid w:val="006171AF"/>
    <w:rsid w:val="006232B1"/>
    <w:rsid w:val="00624CAE"/>
    <w:rsid w:val="00626E8B"/>
    <w:rsid w:val="00634A1B"/>
    <w:rsid w:val="006371C5"/>
    <w:rsid w:val="00646C9A"/>
    <w:rsid w:val="006513EC"/>
    <w:rsid w:val="006629B3"/>
    <w:rsid w:val="00663F9D"/>
    <w:rsid w:val="00675AE6"/>
    <w:rsid w:val="006805EC"/>
    <w:rsid w:val="00681660"/>
    <w:rsid w:val="00683CF5"/>
    <w:rsid w:val="00686222"/>
    <w:rsid w:val="0069522A"/>
    <w:rsid w:val="006A5C8D"/>
    <w:rsid w:val="006C041B"/>
    <w:rsid w:val="006D764F"/>
    <w:rsid w:val="006E46F3"/>
    <w:rsid w:val="006F238B"/>
    <w:rsid w:val="00703CE2"/>
    <w:rsid w:val="00705E6F"/>
    <w:rsid w:val="0070609E"/>
    <w:rsid w:val="00721C8E"/>
    <w:rsid w:val="00723213"/>
    <w:rsid w:val="00726A65"/>
    <w:rsid w:val="00730149"/>
    <w:rsid w:val="00732387"/>
    <w:rsid w:val="00733CE5"/>
    <w:rsid w:val="00734FE5"/>
    <w:rsid w:val="00741D0F"/>
    <w:rsid w:val="00742709"/>
    <w:rsid w:val="00763922"/>
    <w:rsid w:val="00770E71"/>
    <w:rsid w:val="007729AC"/>
    <w:rsid w:val="007800FB"/>
    <w:rsid w:val="007829AD"/>
    <w:rsid w:val="007871A6"/>
    <w:rsid w:val="0079356E"/>
    <w:rsid w:val="00796707"/>
    <w:rsid w:val="007A00CD"/>
    <w:rsid w:val="007A6485"/>
    <w:rsid w:val="007B644C"/>
    <w:rsid w:val="007B6E58"/>
    <w:rsid w:val="007D145F"/>
    <w:rsid w:val="007E03BE"/>
    <w:rsid w:val="007E3371"/>
    <w:rsid w:val="007E4AC8"/>
    <w:rsid w:val="007E7E58"/>
    <w:rsid w:val="007F5B7F"/>
    <w:rsid w:val="00820A88"/>
    <w:rsid w:val="00820D8B"/>
    <w:rsid w:val="008235A0"/>
    <w:rsid w:val="00832F02"/>
    <w:rsid w:val="00845CD6"/>
    <w:rsid w:val="008519EB"/>
    <w:rsid w:val="00871E3E"/>
    <w:rsid w:val="00874BFA"/>
    <w:rsid w:val="0087503E"/>
    <w:rsid w:val="008768B7"/>
    <w:rsid w:val="00885205"/>
    <w:rsid w:val="00895D27"/>
    <w:rsid w:val="008A61FF"/>
    <w:rsid w:val="008B1C12"/>
    <w:rsid w:val="008E33AF"/>
    <w:rsid w:val="008F2F51"/>
    <w:rsid w:val="009217A4"/>
    <w:rsid w:val="00926ADE"/>
    <w:rsid w:val="00933602"/>
    <w:rsid w:val="00934A4B"/>
    <w:rsid w:val="00946F85"/>
    <w:rsid w:val="00950931"/>
    <w:rsid w:val="00954978"/>
    <w:rsid w:val="00966E58"/>
    <w:rsid w:val="0097461D"/>
    <w:rsid w:val="0098742B"/>
    <w:rsid w:val="009B00BE"/>
    <w:rsid w:val="009B5578"/>
    <w:rsid w:val="009C5218"/>
    <w:rsid w:val="009C5AF6"/>
    <w:rsid w:val="009C61F8"/>
    <w:rsid w:val="009E4E77"/>
    <w:rsid w:val="009F24A4"/>
    <w:rsid w:val="00A04740"/>
    <w:rsid w:val="00A42401"/>
    <w:rsid w:val="00A42BE9"/>
    <w:rsid w:val="00A435FD"/>
    <w:rsid w:val="00A51CF5"/>
    <w:rsid w:val="00A52E65"/>
    <w:rsid w:val="00A62374"/>
    <w:rsid w:val="00A71FA3"/>
    <w:rsid w:val="00A856F4"/>
    <w:rsid w:val="00A90113"/>
    <w:rsid w:val="00A92A0E"/>
    <w:rsid w:val="00AA2FE4"/>
    <w:rsid w:val="00AA590D"/>
    <w:rsid w:val="00AA7BB1"/>
    <w:rsid w:val="00AB1464"/>
    <w:rsid w:val="00AB316A"/>
    <w:rsid w:val="00AB7929"/>
    <w:rsid w:val="00AC4D46"/>
    <w:rsid w:val="00AF5DFF"/>
    <w:rsid w:val="00AF78FB"/>
    <w:rsid w:val="00B07C82"/>
    <w:rsid w:val="00B11C0F"/>
    <w:rsid w:val="00B31DB3"/>
    <w:rsid w:val="00B40D20"/>
    <w:rsid w:val="00B638A3"/>
    <w:rsid w:val="00B64263"/>
    <w:rsid w:val="00B65EB8"/>
    <w:rsid w:val="00B6695B"/>
    <w:rsid w:val="00B740DD"/>
    <w:rsid w:val="00B872B7"/>
    <w:rsid w:val="00B95197"/>
    <w:rsid w:val="00BA05B0"/>
    <w:rsid w:val="00BA107F"/>
    <w:rsid w:val="00BA33CA"/>
    <w:rsid w:val="00BA3EBC"/>
    <w:rsid w:val="00BB6CCC"/>
    <w:rsid w:val="00BB7FE9"/>
    <w:rsid w:val="00BC007F"/>
    <w:rsid w:val="00BC3F4E"/>
    <w:rsid w:val="00C04AF0"/>
    <w:rsid w:val="00C1185B"/>
    <w:rsid w:val="00C228CE"/>
    <w:rsid w:val="00C369D5"/>
    <w:rsid w:val="00C41A22"/>
    <w:rsid w:val="00C52BDA"/>
    <w:rsid w:val="00C53AA4"/>
    <w:rsid w:val="00C559BE"/>
    <w:rsid w:val="00C64DCC"/>
    <w:rsid w:val="00CA00CC"/>
    <w:rsid w:val="00CA0E28"/>
    <w:rsid w:val="00CA33C7"/>
    <w:rsid w:val="00CB3916"/>
    <w:rsid w:val="00CD39F3"/>
    <w:rsid w:val="00CE084A"/>
    <w:rsid w:val="00CF0EC7"/>
    <w:rsid w:val="00CF2DE8"/>
    <w:rsid w:val="00CF3858"/>
    <w:rsid w:val="00D01AA0"/>
    <w:rsid w:val="00D554DD"/>
    <w:rsid w:val="00D56BC1"/>
    <w:rsid w:val="00D56EA9"/>
    <w:rsid w:val="00D63860"/>
    <w:rsid w:val="00D66E01"/>
    <w:rsid w:val="00D762FA"/>
    <w:rsid w:val="00D82B97"/>
    <w:rsid w:val="00D82ECD"/>
    <w:rsid w:val="00D96462"/>
    <w:rsid w:val="00DB6341"/>
    <w:rsid w:val="00DB7AA5"/>
    <w:rsid w:val="00DC330A"/>
    <w:rsid w:val="00DD2507"/>
    <w:rsid w:val="00DD5245"/>
    <w:rsid w:val="00DE3F73"/>
    <w:rsid w:val="00DF1AA7"/>
    <w:rsid w:val="00DF1B49"/>
    <w:rsid w:val="00DF58DD"/>
    <w:rsid w:val="00E0645D"/>
    <w:rsid w:val="00E137B8"/>
    <w:rsid w:val="00E138B8"/>
    <w:rsid w:val="00E14076"/>
    <w:rsid w:val="00E21200"/>
    <w:rsid w:val="00E25D9C"/>
    <w:rsid w:val="00E26ADB"/>
    <w:rsid w:val="00E30BFE"/>
    <w:rsid w:val="00E34882"/>
    <w:rsid w:val="00E40422"/>
    <w:rsid w:val="00E43646"/>
    <w:rsid w:val="00E44FE5"/>
    <w:rsid w:val="00E632C1"/>
    <w:rsid w:val="00E72C20"/>
    <w:rsid w:val="00E92000"/>
    <w:rsid w:val="00ED003C"/>
    <w:rsid w:val="00ED4C24"/>
    <w:rsid w:val="00ED7C32"/>
    <w:rsid w:val="00EE088C"/>
    <w:rsid w:val="00EE6A19"/>
    <w:rsid w:val="00EF458F"/>
    <w:rsid w:val="00F0279A"/>
    <w:rsid w:val="00F27814"/>
    <w:rsid w:val="00F458DF"/>
    <w:rsid w:val="00F516BF"/>
    <w:rsid w:val="00F530E4"/>
    <w:rsid w:val="00F60904"/>
    <w:rsid w:val="00F7034B"/>
    <w:rsid w:val="00F74D16"/>
    <w:rsid w:val="00F821A8"/>
    <w:rsid w:val="00F86A44"/>
    <w:rsid w:val="00F90C61"/>
    <w:rsid w:val="00FB1D46"/>
    <w:rsid w:val="00FC410E"/>
    <w:rsid w:val="00FC5E7C"/>
    <w:rsid w:val="00FC743A"/>
    <w:rsid w:val="00FE2D6A"/>
    <w:rsid w:val="00FE3429"/>
    <w:rsid w:val="00FF5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CB9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734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A0E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19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335</TotalTime>
  <Pages>1</Pages>
  <Words>199</Words>
  <Characters>1138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Cornel</cp:lastModifiedBy>
  <cp:revision>123</cp:revision>
  <dcterms:created xsi:type="dcterms:W3CDTF">2019-06-22T14:01:00Z</dcterms:created>
  <dcterms:modified xsi:type="dcterms:W3CDTF">2021-02-04T17:53:00Z</dcterms:modified>
</cp:coreProperties>
</file>